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F365" w14:textId="77777777" w:rsidR="00AB1F53" w:rsidRPr="001D3B8C" w:rsidRDefault="00AB1F53" w:rsidP="00AB1F53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141208DF" wp14:editId="12EB0CE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61666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bookmarkStart w:id="0" w:name="TemplateStart"/>
                            <w:bookmarkEnd w:id="0"/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E60BC4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55E2756" w14:textId="77777777" w:rsidR="00AB1F53" w:rsidRPr="00437B98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17CC81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20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pt;width:238.9pt;height:93.65pt;z-index:251636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" filled="f" stroked="f">
                <v:textbox>
                  <w:txbxContent>
                    <w:p w14:paraId="21961666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bookmarkStart w:id="1" w:name="TemplateStart"/>
                      <w:bookmarkEnd w:id="1"/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E60BC4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55E2756" w14:textId="77777777" w:rsidR="00AB1F53" w:rsidRPr="00437B98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17CC81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B1F53" w:rsidRPr="001D3B8C" w14:paraId="734CEA5F" w14:textId="77777777" w:rsidTr="00CB3C56">
        <w:trPr>
          <w:trHeight w:val="13859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9890AD6" w14:textId="14B4A703" w:rsidR="00AB1F53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FCFS scheduling algorithm A. without arrival times, B. with arrival times</w:t>
            </w:r>
          </w:p>
          <w:p w14:paraId="4FCBDFF6" w14:textId="7D48F0AF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66149E31" w14:textId="77777777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A19B84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7BE49B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3A1DC7FE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Arrival Time (AT) and Burst Time (BT) for each process.</w:t>
            </w:r>
          </w:p>
          <w:p w14:paraId="238E3A0F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0, total_wt = 0, and total_tat = 0.</w:t>
            </w:r>
          </w:p>
          <w:p w14:paraId="225622A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5D7CF66D" w14:textId="1F7052D0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current_time &lt; AT, set current_time = AT.</w:t>
            </w:r>
          </w:p>
          <w:p w14:paraId="1E069A8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 = current_time + BT.</w:t>
            </w:r>
          </w:p>
          <w:p w14:paraId="7E63DCB9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CT − AT.</w:t>
            </w:r>
          </w:p>
          <w:p w14:paraId="5817ACA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= TAT − BT.</w:t>
            </w:r>
          </w:p>
          <w:p w14:paraId="1F485246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348910B6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0952E25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4BC13336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4DD68D2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3AF14E7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Average WT, and Average TAT.</w:t>
            </w:r>
          </w:p>
          <w:p w14:paraId="09890972" w14:textId="565CAB8F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CCDC3B4" w14:textId="77777777" w:rsidR="00D07BC1" w:rsidRPr="001D3B8C" w:rsidRDefault="00D07BC1" w:rsidP="00D07BC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C41E5" w14:textId="249CF173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3035855F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5E2D16E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098934A4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6FB53C96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Burst Time (BT) for each process.</w:t>
            </w:r>
          </w:p>
          <w:p w14:paraId="16E22B8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WT[0] = 0, total_wt = 0, and total_tat = 0.</w:t>
            </w:r>
          </w:p>
          <w:p w14:paraId="7DAB7B47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36A55252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using the previous process's burst time.</w:t>
            </w:r>
          </w:p>
          <w:p w14:paraId="7F53F39E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WT + BT.</w:t>
            </w:r>
          </w:p>
          <w:p w14:paraId="52B600D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2B4A14B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540877B5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63E5377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6B8CB7F9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BT, WT, TAT, Average WT, and Average TAT.</w:t>
            </w:r>
          </w:p>
          <w:p w14:paraId="48AE3CB4" w14:textId="107AC811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4C0927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CEC36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FCAC5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971A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CE7B" w14:textId="620BFF39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C8265C" w14:textId="359BEC1F" w:rsidR="00C17BAE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5BEFF5" wp14:editId="32CF2C3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128258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B130D" id="Straight Connector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FCFS </w:t>
      </w:r>
      <w:r w:rsidR="001005F0">
        <w:rPr>
          <w:rFonts w:ascii="Times New Roman" w:hAnsi="Times New Roman" w:cs="Times New Roman"/>
          <w:b/>
          <w:sz w:val="28"/>
          <w:szCs w:val="28"/>
        </w:rPr>
        <w:t>and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 SJF</w:t>
      </w:r>
    </w:p>
    <w:p w14:paraId="61748E55" w14:textId="64D258C3" w:rsidR="00AB1F53" w:rsidRPr="001D3B8C" w:rsidRDefault="00C17BAE" w:rsidP="00AB1F5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7DC947" wp14:editId="481896F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19776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D941C" id="Straight Connector 1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Scheduling algorithms </w:t>
      </w:r>
    </w:p>
    <w:p w14:paraId="4F8536D5" w14:textId="77777777" w:rsidR="00AB1F53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053CAE" wp14:editId="70EAB66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516259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DBFEAD6" id="Straight Connector 6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4956F0F" w14:textId="4E67AF78" w:rsidR="00AB1F53" w:rsidRPr="001D3B8C" w:rsidRDefault="00D07BC1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F6D27C" wp14:editId="3B8FCAEC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332595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FB52B7" id="Partial Circle 3" o:spid="_x0000_s1026" style="position:absolute;margin-left:273pt;margin-top:717.4pt;width:52pt;height:43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FC601F" wp14:editId="608A922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55774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AED494" id="Straight Connector 5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7FF57B" wp14:editId="71F45EF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93014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E118EF" id="Straight Connector 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610662" w:rsidRPr="001D3B8C">
        <w:rPr>
          <w:rFonts w:ascii="Times New Roman" w:hAnsi="Times New Roman" w:cs="Times New Roman"/>
          <w:sz w:val="28"/>
          <w:szCs w:val="28"/>
        </w:rPr>
        <w:t>1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10662" w:rsidRPr="001D3B8C">
        <w:rPr>
          <w:rFonts w:ascii="Times New Roman" w:hAnsi="Times New Roman" w:cs="Times New Roman"/>
          <w:sz w:val="28"/>
          <w:szCs w:val="28"/>
        </w:rPr>
        <w:t xml:space="preserve"> 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10662" w:rsidRPr="001D3B8C">
        <w:rPr>
          <w:rFonts w:ascii="Times New Roman" w:hAnsi="Times New Roman" w:cs="Times New Roman"/>
          <w:b/>
          <w:sz w:val="28"/>
          <w:szCs w:val="28"/>
        </w:rPr>
        <w:t>23-07-2026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B1F53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27D5703" w14:textId="6B0F176F" w:rsidR="00D11A4E" w:rsidRDefault="00E46B04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AB1F53" w:rsidRPr="001D3B8C">
        <w:rPr>
          <w:rStyle w:val="PageNumber"/>
          <w:rFonts w:ascii="Times New Roman" w:hAnsi="Times New Roman" w:cs="Times New Roman"/>
        </w:rPr>
        <w:fldChar w:fldCharType="begin"/>
      </w:r>
      <w:r w:rsidR="00AB1F53" w:rsidRPr="001D3B8C">
        <w:rPr>
          <w:rStyle w:val="PageNumber"/>
          <w:rFonts w:ascii="Times New Roman" w:hAnsi="Times New Roman" w:cs="Times New Roman"/>
        </w:rPr>
        <w:instrText xml:space="preserve"> PAGE </w:instrText>
      </w:r>
      <w:r w:rsidR="00AB1F53" w:rsidRPr="001D3B8C">
        <w:rPr>
          <w:rStyle w:val="PageNumber"/>
          <w:rFonts w:ascii="Times New Roman" w:hAnsi="Times New Roman" w:cs="Times New Roman"/>
        </w:rPr>
        <w:fldChar w:fldCharType="separate"/>
      </w:r>
      <w:r w:rsidR="00B55241">
        <w:rPr>
          <w:rStyle w:val="PageNumber"/>
          <w:rFonts w:ascii="Times New Roman" w:hAnsi="Times New Roman" w:cs="Times New Roman"/>
          <w:noProof/>
        </w:rPr>
        <w:t>1</w:t>
      </w:r>
      <w:r w:rsidR="00AB1F53" w:rsidRPr="001D3B8C">
        <w:rPr>
          <w:rStyle w:val="PageNumber"/>
          <w:rFonts w:ascii="Times New Roman" w:hAnsi="Times New Roman" w:cs="Times New Roman"/>
        </w:rPr>
        <w:fldChar w:fldCharType="end"/>
      </w:r>
      <w:r w:rsidR="00D11A4E">
        <w:rPr>
          <w:rStyle w:val="PageNumber"/>
          <w:rFonts w:ascii="Times New Roman" w:hAnsi="Times New Roman" w:cs="Times New Roman"/>
        </w:rPr>
        <w:tab/>
      </w:r>
    </w:p>
    <w:p w14:paraId="0A5DEED4" w14:textId="62416744" w:rsidR="00D11A4E" w:rsidRDefault="00D11A4E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809C66" wp14:editId="53B4F87F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65573273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A304AE" id="Partial Circle 3" o:spid="_x0000_s1026" style="position:absolute;margin-left:273.95pt;margin-top:795.1pt;width:49.2pt;height:36.9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D11A4E" w14:paraId="4921C529" w14:textId="77777777" w:rsidTr="00D11A4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B18953C" w14:textId="216607AE" w:rsidR="00D11A4E" w:rsidRDefault="00D11A4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5F063BB" w14:textId="2E90FB9A" w:rsidR="00364B24" w:rsidRDefault="00364B24" w:rsidP="00364B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>
        <w:rPr>
          <w:rStyle w:val="PageNumber"/>
          <w:rFonts w:ascii="Times New Roman" w:hAnsi="Times New Roman" w:cs="Times New Roman"/>
        </w:rPr>
        <w:tab/>
      </w:r>
    </w:p>
    <w:p w14:paraId="4E9B0F21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74AE962" wp14:editId="0FE84A9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418194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65936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E9272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C8F3E3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E535971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E962" id="_x0000_s1027" type="#_x0000_t202" style="position:absolute;margin-left:0;margin-top:.4pt;width:238.9pt;height:93.6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6y/A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" filled="f" stroked="f">
                <v:textbox>
                  <w:txbxContent>
                    <w:p w14:paraId="2F965936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E9272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C8F3E3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E535971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7FE3F39E" w14:textId="77777777" w:rsidTr="00364B24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9134FEB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EDADA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BE43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EF82F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5FEB7" w14:textId="04684422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83462B" wp14:editId="1027D75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248083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E721D3" id="Straight Connector 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C09984E" w14:textId="571B8BB9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7DA1F0" wp14:editId="65BA52E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0448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DAE0E1" id="Straight Connector 1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24E2C5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0B0BCF" wp14:editId="1AD0DE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227383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A5D05B" id="Straight Connector 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D1C71E9" w14:textId="5AA9571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EB96EA" wp14:editId="3E09826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1936634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A7A0EF" id="Partial Circle 3" o:spid="_x0000_s1026" style="position:absolute;margin-left:273pt;margin-top:717.4pt;width:52pt;height:4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DC5268" wp14:editId="585220F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06457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49377B" id="Straight Connector 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C7A4FB" wp14:editId="431117B0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763212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C324FB4" id="Straight Connector 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0FDFE" w14:textId="3626DCD4" w:rsidR="00364B24" w:rsidRDefault="00364B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2DD6BBB" w14:textId="2B584F8B" w:rsidR="00AB1F53" w:rsidRPr="00364B24" w:rsidRDefault="00AB1F53" w:rsidP="00364B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7FE313" wp14:editId="65A0F3B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38861624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F2FC93" id="Partial Circle 3" o:spid="_x0000_s1026" style="position:absolute;margin-left:273.7pt;margin-top:793.1pt;width:49.2pt;height:36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B1F53" w:rsidRPr="001D3B8C" w14:paraId="67B33B10" w14:textId="77777777" w:rsidTr="00364B24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15E82E" w14:textId="60C752EC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42EF322B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B5DA2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67E999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1D792D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bt[20], wt[20], tat[20];</w:t>
            </w:r>
          </w:p>
          <w:p w14:paraId="76284F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twt = 0, ttat = 0;</w:t>
            </w:r>
          </w:p>
          <w:p w14:paraId="53125A52" w14:textId="481144E2" w:rsidR="00F22800" w:rsidRPr="001D3B8C" w:rsidRDefault="00F22800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036F063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54F26C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588E96B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7139248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printf("Enter Burst Time for P%d: ", i + 1);</w:t>
            </w:r>
          </w:p>
          <w:p w14:paraId="383B296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&amp;bt[i]);</w:t>
            </w:r>
          </w:p>
          <w:p w14:paraId="50B0570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07254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wt[0] = 0;</w:t>
            </w:r>
          </w:p>
          <w:p w14:paraId="652E9D3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4852213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 (i &gt; 0) wt[i] = wt[i - 1] + bt[i - 1];</w:t>
            </w:r>
          </w:p>
          <w:p w14:paraId="11D0495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tat[i] = wt[i] + bt[i];</w:t>
            </w:r>
          </w:p>
          <w:p w14:paraId="7E996D3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twt += wt[i]; ttat += tat[i];</w:t>
            </w:r>
          </w:p>
          <w:p w14:paraId="5EFF80B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AF9CD1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printf("\nProcess\tBT\tWT\tTAT\n");</w:t>
            </w:r>
          </w:p>
          <w:p w14:paraId="2C3CBDD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14B076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printf("P%d\t%d\t%d\t%d\n", i + 1, bt[i], wt[i], tat[i]);</w:t>
            </w:r>
          </w:p>
          <w:p w14:paraId="26685D7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printf("\nAvg WT = %.2f | Avg TAT = %.2f\n", twt / n, ttat / n);</w:t>
            </w:r>
          </w:p>
          <w:p w14:paraId="0CD5ECD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28481A4" w14:textId="05EC4C81" w:rsidR="00610662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E4C750" w14:textId="22C24CBD" w:rsidR="00610662" w:rsidRPr="001D3B8C" w:rsidRDefault="007E5B04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5DD9892" w14:textId="33C24C51" w:rsidR="007E5B04" w:rsidRPr="001D3B8C" w:rsidRDefault="00F2280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FF68EDA" wp14:editId="3B2137C7">
                  <wp:extent cx="3161792" cy="1439186"/>
                  <wp:effectExtent l="0" t="0" r="635" b="8890"/>
                  <wp:docPr id="118163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6300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38" cy="146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4C186" w14:textId="37425B43" w:rsidR="0031747D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7B3E3BF" wp14:editId="11DA8378">
                  <wp:extent cx="3164205" cy="1550504"/>
                  <wp:effectExtent l="0" t="0" r="0" b="0"/>
                  <wp:docPr id="175050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5017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469" cy="158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C3B9" w14:textId="5D004FD2" w:rsidR="00610662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00321F9" wp14:editId="1A331347">
                  <wp:extent cx="3164620" cy="1706245"/>
                  <wp:effectExtent l="0" t="0" r="0" b="8255"/>
                  <wp:docPr id="24427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726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319" cy="173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DD11E" w14:textId="36BDCE29" w:rsidR="00AB1F53" w:rsidRPr="001D3B8C" w:rsidRDefault="00E46B04" w:rsidP="00E46B0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4</w:t>
      </w:r>
    </w:p>
    <w:p w14:paraId="7B7C52D9" w14:textId="77777777" w:rsidR="00C17BAE" w:rsidRPr="001D3B8C" w:rsidRDefault="00C17BAE" w:rsidP="00C17BA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61FD4F3F" wp14:editId="4DD6084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70281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0EBF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396A122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4B076D6" w14:textId="77777777" w:rsidR="00C17BAE" w:rsidRPr="00437B98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0CBAF49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4F3F" id="_x0000_s1028" type="#_x0000_t202" style="position:absolute;margin-left:0;margin-top:.4pt;width:238.9pt;height:93.65pt;z-index:25167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xz/QEAANU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KTepsIP2EXXwMPkM&#10;3wVuevC/KRnQY4yGXwfuJSX6k0Ut19VikUyZD4vluxoP/jKyu4xwKxCK0UjJtL2J2cgT5WvUvFNZ&#10;jZdOTi2jd7JIJ58nc16e818vr3H7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AHwMc/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52640EBF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396A122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4B076D6" w14:textId="77777777" w:rsidR="00C17BAE" w:rsidRPr="00437B98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0CBAF49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6E0AF3B8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6E35B8" w14:textId="77777777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7A0F8F2F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80517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FC2C4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E022D1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at[20], bt[20], time = 0;</w:t>
            </w:r>
          </w:p>
          <w:p w14:paraId="6488F8F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B50AEF2" w14:textId="7677A39D" w:rsidR="00CB3C56" w:rsidRPr="001D3B8C" w:rsidRDefault="00CB3C56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25071A6212\n");</w:t>
            </w:r>
          </w:p>
          <w:p w14:paraId="75C3F05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</w:t>
            </w:r>
          </w:p>
          <w:p w14:paraId="78E77CC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63AA32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1353295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86584E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</w:t>
            </w:r>
          </w:p>
          <w:p w14:paraId="69A9A39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BF668F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725CF0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833C3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(time &lt; at[i]) time = at[i];</w:t>
            </w:r>
          </w:p>
          <w:p w14:paraId="75A9140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time += bt[i];</w:t>
            </w:r>
          </w:p>
          <w:p w14:paraId="7272C7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time - at[i], wt = tat - bt[i];</w:t>
            </w:r>
          </w:p>
          <w:p w14:paraId="386533C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1D7FB0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time, wt, tat);</w:t>
            </w:r>
          </w:p>
          <w:p w14:paraId="4695D3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7CCFC3B0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499328D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300A34F6" w14:textId="77777777" w:rsidR="00C17BAE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7FAB1616" w14:textId="77777777" w:rsidR="0031747D" w:rsidRPr="001D3B8C" w:rsidRDefault="0031747D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87522E9" w14:textId="100DEF2A" w:rsidR="0031747D" w:rsidRPr="001D3B8C" w:rsidRDefault="00902811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81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9CD449" wp14:editId="7888A692">
                  <wp:extent cx="3867349" cy="2235315"/>
                  <wp:effectExtent l="0" t="0" r="0" b="0"/>
                  <wp:docPr id="1830246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6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3A36" w14:textId="50093531" w:rsidR="0031747D" w:rsidRPr="001D3B8C" w:rsidRDefault="00902811" w:rsidP="007E5B04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C4A6E4C" wp14:editId="6BC07FA7">
                  <wp:extent cx="3831985" cy="1800664"/>
                  <wp:effectExtent l="0" t="0" r="0" b="9525"/>
                  <wp:docPr id="154417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705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277" cy="183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4CC56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08E802" wp14:editId="1BB9688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15605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9552A6B" id="Straight Connector 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58FC7B3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EAACD3" wp14:editId="6FF4E89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4180887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D0A81" id="Straight Connector 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7ECEA4E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8B4C03" wp14:editId="77EFC543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49704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3CB2C7" id="Straight Connector 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6E588BB" w14:textId="3EE2E089" w:rsidR="00C17BAE" w:rsidRPr="001D3B8C" w:rsidRDefault="00902811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E21577A" wp14:editId="0544374E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8869862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B094F8" id="Partial Circle 3" o:spid="_x0000_s1026" style="position:absolute;margin-left:272.25pt;margin-top:707.5pt;width:49.2pt;height:41.4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ArVEvH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46F81B1" wp14:editId="12B0165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747226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0990A6D" id="Straight Connector 5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DBD9A48" wp14:editId="2DD48CB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623755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8022C6" id="Straight Connector 7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C17BAE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C17BAE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EBB31F7" w14:textId="3E00258F" w:rsidR="00C17BAE" w:rsidRPr="001D3B8C" w:rsidRDefault="00E46B04" w:rsidP="00E46B04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5</w:t>
      </w:r>
    </w:p>
    <w:p w14:paraId="6E78CE3C" w14:textId="77777777" w:rsidR="00C17BAE" w:rsidRPr="001D3B8C" w:rsidRDefault="00C17BAE" w:rsidP="00C17BAE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B8CB73A" w14:textId="77777777" w:rsidR="00C17BAE" w:rsidRPr="001D3B8C" w:rsidRDefault="00C17BAE" w:rsidP="00C17BA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E26C7BB" wp14:editId="40C931D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9269284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E9F29" id="Partial Circle 3" o:spid="_x0000_s1026" style="position:absolute;margin-left:0;margin-top:786.5pt;width:49.2pt;height:41.4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424F0ABB" w14:textId="77777777" w:rsidTr="0081235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05E0768" w14:textId="39C6E914" w:rsidR="00426889" w:rsidRPr="001D3B8C" w:rsidRDefault="0090281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E87650" wp14:editId="377976E2">
                  <wp:extent cx="4001161" cy="2215662"/>
                  <wp:effectExtent l="0" t="0" r="0" b="0"/>
                  <wp:docPr id="34376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621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29" cy="222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B7BA0" w14:textId="21FCCC71" w:rsidR="00C17BAE" w:rsidRPr="001D3B8C" w:rsidRDefault="00EA2700" w:rsidP="00E46B04">
      <w:pPr>
        <w:tabs>
          <w:tab w:val="left" w:pos="410"/>
          <w:tab w:val="center" w:pos="5953"/>
          <w:tab w:val="left" w:pos="8596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25071A6212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6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bookmarkStart w:id="2" w:name="TemplateEnd"/>
      <w:bookmarkEnd w:id="2"/>
    </w:p>
    <w:p w14:paraId="69A2A534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0B074C" wp14:editId="6323B99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297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8A43E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D19C57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36789D3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1F43C8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074C" id="_x0000_s1029" type="#_x0000_t202" style="position:absolute;margin-left:0;margin-top:.4pt;width:238.9pt;height:93.6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2KF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xNyoQg3NCXVwMPoM&#10;3wVuOnB/KOnRYxX1vw/MCUrUF4NaborlMpoyHZarD3M8uMtIfRlhhiNURQMl4/YmJCOPlK9R81Ym&#10;NV46mVpG7ySRJp9Hc16e018vr3H3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stihf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2648A43E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D19C57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36789D3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1F43C8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457AEF17" w14:textId="77777777" w:rsidTr="00364B24">
        <w:trPr>
          <w:trHeight w:val="14203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4854A47" w14:textId="1B387D0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SJF scheduling algorithm A. Non-preemptive B. Preemptive</w:t>
            </w:r>
          </w:p>
          <w:p w14:paraId="7312E8E7" w14:textId="01C84AF6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377DE30D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891340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5855CFD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</w:t>
            </w:r>
          </w:p>
          <w:p w14:paraId="584D201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1D4E5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7F735779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smallest Burst Time (BT).</w:t>
            </w:r>
          </w:p>
          <w:p w14:paraId="06EFAFFA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has arrived, increase current_time by 1.</w:t>
            </w:r>
          </w:p>
          <w:p w14:paraId="343EB66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64E86A2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433E3B9B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45817B6E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136907C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3F5CF8F9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the Average Waiting Time (AWT) and Average Turnaround Time (ATAT).</w:t>
            </w:r>
          </w:p>
          <w:p w14:paraId="6CC836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4136764" w14:textId="57DE03B7" w:rsidR="009569AF" w:rsidRPr="001D3B8C" w:rsidRDefault="009569AF" w:rsidP="007D601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CDA2C8D" w14:textId="24AF4442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8EC1269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DD1CAA3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457A23D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Remaining Time (RT) = BT for each process.</w:t>
            </w:r>
          </w:p>
          <w:p w14:paraId="20F7BB87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AE1FAD0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2A5FF66C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smallest Remaining Time (RT).</w:t>
            </w:r>
          </w:p>
          <w:p w14:paraId="3E7D668D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BD3F67A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DA39C8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48B9E5B4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1EADF65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12D15509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3B7E86E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10E317C0" w14:textId="12BDDC9B" w:rsidR="009569AF" w:rsidRPr="001D3B8C" w:rsidRDefault="00C63E0E" w:rsidP="007D601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1FA8B44D" w14:textId="77777777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  <w:p w14:paraId="2619C3D8" w14:textId="43C2310A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183312FC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948F0E" wp14:editId="1A40EF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01298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AAC604" id="Straight Connector 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6C07EA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3CF5C6" wp14:editId="65AD866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45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D5064E4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1D7888F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09A5E2" wp14:editId="062DBD1A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23820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A7B3F90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42AD6AD" w14:textId="5744B824" w:rsidR="00EA2700" w:rsidRPr="001D3B8C" w:rsidRDefault="00364B24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E116DA" wp14:editId="0621EDCC">
                <wp:simplePos x="0" y="0"/>
                <wp:positionH relativeFrom="margin">
                  <wp:posOffset>3456305</wp:posOffset>
                </wp:positionH>
                <wp:positionV relativeFrom="paragraph">
                  <wp:posOffset>9176867</wp:posOffset>
                </wp:positionV>
                <wp:extent cx="625033" cy="526648"/>
                <wp:effectExtent l="0" t="0" r="22860" b="26035"/>
                <wp:wrapNone/>
                <wp:docPr id="20183688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DE3DE91" id="Partial Circle 3" o:spid="_x0000_s1026" style="position:absolute;margin-left:272.15pt;margin-top:722.6pt;width:49.2pt;height:4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NIUN9u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BC3470" wp14:editId="1D45931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7150822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4431DA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F4A5F4" wp14:editId="058F415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823237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5F8975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EA2700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EA2700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0DDF6FB" w14:textId="77777777" w:rsidR="00F30938" w:rsidRDefault="00E46B04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7</w:t>
      </w:r>
      <w:r w:rsidR="00364B24">
        <w:rPr>
          <w:rStyle w:val="PageNumber"/>
          <w:rFonts w:ascii="Times New Roman" w:hAnsi="Times New Roman" w:cs="Times New Roman"/>
        </w:rPr>
        <w:tab/>
      </w:r>
      <w:r w:rsidR="00364B24">
        <w:rPr>
          <w:rStyle w:val="PageNumber"/>
          <w:rFonts w:ascii="Times New Roman" w:hAnsi="Times New Roman" w:cs="Times New Roman"/>
        </w:rPr>
        <w:tab/>
      </w:r>
    </w:p>
    <w:p w14:paraId="6A7A831C" w14:textId="706DB39F" w:rsidR="00364B24" w:rsidRDefault="00F30938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4ACD09" wp14:editId="67A1A7D5">
                <wp:simplePos x="0" y="0"/>
                <wp:positionH relativeFrom="margin">
                  <wp:posOffset>3462020</wp:posOffset>
                </wp:positionH>
                <wp:positionV relativeFrom="paragraph">
                  <wp:posOffset>10113949</wp:posOffset>
                </wp:positionV>
                <wp:extent cx="660400" cy="546100"/>
                <wp:effectExtent l="0" t="0" r="25400" b="25400"/>
                <wp:wrapNone/>
                <wp:docPr id="16243634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C7D762" id="Partial Circle 3" o:spid="_x0000_s1026" style="position:absolute;margin-left:272.6pt;margin-top:796.35pt;width:52pt;height:43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d6pqu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364B24" w14:paraId="47EC38B8" w14:textId="77777777" w:rsidTr="00F30938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CB5723C" w14:textId="2E222EE4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C48CB47" w14:textId="73B04DC2" w:rsidR="00364B24" w:rsidRDefault="00364B24" w:rsidP="00F30938">
      <w:pPr>
        <w:tabs>
          <w:tab w:val="left" w:pos="510"/>
          <w:tab w:val="center" w:pos="5953"/>
          <w:tab w:val="left" w:pos="6234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>8</w:t>
      </w:r>
      <w:r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FAB33DE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0B7558E" wp14:editId="3459DC1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123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72CF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4D5174A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DEB2C2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0AA05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58E" id="_x0000_s1030" type="#_x0000_t202" style="position:absolute;margin-left:0;margin-top:.4pt;width:238.9pt;height:93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gr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T7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C/G+Cv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9A472CF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4D5174A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DEB2C2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0AA05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30C97AEE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5F193A9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BA5CDD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530A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38EC8" w14:textId="66AED0E2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7DC212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5C237B" wp14:editId="47CA257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030196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FDDB8E" id="Straight Connector 4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F8AFC90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0B07FD" wp14:editId="0F3E47A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7114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1E3634" id="Straight Connector 1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07F9DA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4ED9B5" wp14:editId="6302D602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111862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B3CBA6" id="Straight Connector 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708FC5C" w14:textId="7CFAE84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D90215" wp14:editId="40ADE627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431455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56D20B6" id="Partial Circle 3" o:spid="_x0000_s1026" style="position:absolute;margin-left:273pt;margin-top:717.4pt;width:52pt;height:43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6D08A5" wp14:editId="05F16A5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0914509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76BFA51" id="Straight Connector 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88B777" wp14:editId="2CF3046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323347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7329049" id="Straight Connector 7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71FA1" w14:textId="251F74E6" w:rsidR="00364B24" w:rsidRPr="00364B24" w:rsidRDefault="00364B24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30938">
        <w:rPr>
          <w:rStyle w:val="PageNumber"/>
        </w:rPr>
        <w:t>9</w:t>
      </w:r>
      <w:r>
        <w:rPr>
          <w:rStyle w:val="PageNumber"/>
          <w:rFonts w:ascii="Times New Roman" w:hAnsi="Times New Roman" w:cs="Times New Roman"/>
        </w:rPr>
        <w:br w:type="page"/>
      </w:r>
    </w:p>
    <w:p w14:paraId="4785FB5B" w14:textId="66A861D3" w:rsidR="00EA2700" w:rsidRPr="001D3B8C" w:rsidRDefault="00F30938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DF7B50" wp14:editId="00E3F1E9">
                <wp:simplePos x="0" y="0"/>
                <wp:positionH relativeFrom="margin">
                  <wp:posOffset>3490316</wp:posOffset>
                </wp:positionH>
                <wp:positionV relativeFrom="paragraph">
                  <wp:posOffset>10111421</wp:posOffset>
                </wp:positionV>
                <wp:extent cx="625033" cy="526648"/>
                <wp:effectExtent l="0" t="0" r="22860" b="26035"/>
                <wp:wrapNone/>
                <wp:docPr id="9477321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EA990D" id="Partial Circle 3" o:spid="_x0000_s1026" style="position:absolute;margin-left:274.85pt;margin-top:796.15pt;width:49.2pt;height:41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WnrXOAAAAANAQAADwAAAGRycy9kb3ducmV2Lnht&#10;bEyPwU6EMBCG7ya+QzMmXoxbFhd2QcpGje5d1HuhXUqkU0K7LOzTO570OPN/+eebYj/bnk169J1D&#10;AetVBExj41SHrYDPj7f7HTAfJCrZO9QCFu1hX15fFTJX7ozveqpCy6gEfS4FmBCGnHPfGG2lX7lB&#10;I2VHN1oZaBxbrkZ5pnLb8ziKUm5lh3TByEG/GN18Vycr4PU5udhlMgf3dcwudeyqOb1bhLi9mZ8e&#10;gQU9hz8YfvVJHUpyqt0JlWe9gGSTbQmlIMniB2CEpJvdGlhNq3SbxMDLgv//ovwB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WnrX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3C8BC7A3" w14:textId="77777777" w:rsidTr="00364B24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567064D" w14:textId="3B343BE3" w:rsidR="00C63E0E" w:rsidRPr="001D3B8C" w:rsidRDefault="00C63E0E" w:rsidP="00C63E0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4C6975DD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2D69353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82BD0E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03FB12A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5207627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p[10], at[10], bt[10], ct[10], tat[10], wt[10], vis[10]={0}, cur=0, done=0;</w:t>
            </w:r>
          </w:p>
          <w:p w14:paraId="005A3CB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twt=0, ttat=0;</w:t>
            </w:r>
          </w:p>
          <w:p w14:paraId="20D8E4A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3BC85A7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{ p[i]=i+1; printf("Enter Arrival Time and Burst Time for P%d: ", i+1); scanf("%d%d", &amp;at[i], &amp;bt[i]); }</w:t>
            </w:r>
          </w:p>
          <w:p w14:paraId="10429AB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while(done &lt; n) {</w:t>
            </w:r>
          </w:p>
          <w:p w14:paraId="6636F78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int idx = -1, min_bt = 1e9;</w:t>
            </w:r>
          </w:p>
          <w:p w14:paraId="65C3296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for(int i=0; i&lt;n; i++)</w:t>
            </w:r>
          </w:p>
          <w:p w14:paraId="0B18E83C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if(at[i] &lt;= cur &amp;&amp; !vis[i] &amp;&amp; bt[i] &lt; min_bt) { min_bt = bt[i]; idx = i; }</w:t>
            </w:r>
          </w:p>
          <w:p w14:paraId="5591EAA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if(idx == -1) cur++;</w:t>
            </w:r>
          </w:p>
          <w:p w14:paraId="59E43D5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24114A2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cur += bt[idx]; ct[idx] = cur; tat[idx] = ct[idx] - at[idx];</w:t>
            </w:r>
          </w:p>
          <w:p w14:paraId="4656B26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wt[idx] = tat[idx] - bt[idx]; twt += wt[idx]; ttat += tat[idx]; vis[idx] = 1; done++;</w:t>
            </w:r>
          </w:p>
          <w:p w14:paraId="0707EDE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63E2C0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A2CE1F7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printf("\nProcess\tAT\tBT\tCT\tWT\tTAT\n");</w:t>
            </w:r>
          </w:p>
          <w:p w14:paraId="16E5822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printf("P%d\t%d\t%d\t%d\t%d\t%d\n", p[i], at[i], bt[i], ct[i], wt[i], tat[i]);</w:t>
            </w:r>
          </w:p>
          <w:p w14:paraId="7DBE8ED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printf("\nAverage Waiting Time = %.2f\nAverage Turnaround Time = %.2f\n", twt/n, ttat/n);</w:t>
            </w:r>
          </w:p>
          <w:p w14:paraId="0AB87C90" w14:textId="14B36DEB" w:rsidR="00EA2700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  <w:r w:rsidR="00364B2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FA288A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9C2EA1A" w14:textId="77777777" w:rsidR="00C63E0E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2BFB40" wp14:editId="5DD273F1">
                  <wp:extent cx="3175338" cy="1464097"/>
                  <wp:effectExtent l="0" t="0" r="6350" b="3175"/>
                  <wp:docPr id="95469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6970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721" cy="148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4758" w14:textId="77777777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0B23E45" wp14:editId="26987283">
                  <wp:extent cx="3176270" cy="1590951"/>
                  <wp:effectExtent l="0" t="0" r="5080" b="9525"/>
                  <wp:docPr id="193743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370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998" cy="161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8BEC7" w14:textId="0ACC69E6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8957B7" wp14:editId="7895B437">
                  <wp:extent cx="3175000" cy="1527175"/>
                  <wp:effectExtent l="0" t="0" r="6350" b="0"/>
                  <wp:docPr id="37241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141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838" cy="156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68F0E" w14:textId="7FF49FEE" w:rsidR="00EA2700" w:rsidRPr="001D3B8C" w:rsidRDefault="00E46B04" w:rsidP="00E46B04">
      <w:pPr>
        <w:tabs>
          <w:tab w:val="left" w:pos="24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10</w:t>
      </w:r>
    </w:p>
    <w:p w14:paraId="345AF9EF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CC9C63D" wp14:editId="03C6DF57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3520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E99C5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BDEFD6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9A6B357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3AFF33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9C63D" id="_x0000_s1031" type="#_x0000_t202" style="position:absolute;margin-left:0;margin-top:.4pt;width:238.9pt;height:93.6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Zbd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6SL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P1xlt3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ADE99C5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BDEFD6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9A6B357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3AFF33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6E83875D" w14:textId="77777777" w:rsidTr="00F30938">
        <w:trPr>
          <w:trHeight w:val="14195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217D0FB" w14:textId="5AF3123F" w:rsidR="005F323C" w:rsidRPr="001D3B8C" w:rsidRDefault="005F323C" w:rsidP="005F32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6B8E933" w14:textId="77777777" w:rsidR="005F323C" w:rsidRPr="001D3B8C" w:rsidRDefault="005F323C" w:rsidP="005F32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B97123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2DA391A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71808F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25071A6212\n");</w:t>
            </w:r>
          </w:p>
          <w:p w14:paraId="701DB0C4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rt[10], ct[10], done = 0, time = 0, min_rt, idx;</w:t>
            </w:r>
          </w:p>
          <w:p w14:paraId="3E134DE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05A09D1E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DB8479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9F2E7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2C6778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42E3556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64FF31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642E56D5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min_rt = 1e9; idx = -1;</w:t>
            </w:r>
          </w:p>
          <w:p w14:paraId="60C6052A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27C109A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rt[i] &lt; min_rt) { min_rt = rt[i]; idx = i; }</w:t>
            </w:r>
          </w:p>
          <w:p w14:paraId="339C2D0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097730F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C9E570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217CDB6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DFA5CB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18C4490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D31616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</w:t>
            </w:r>
          </w:p>
          <w:p w14:paraId="2A71EB62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6F5FCEF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4993B4B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287D7E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073489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14D6AFB" w14:textId="11B5544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820320D" w14:textId="77777777" w:rsidR="00EA2700" w:rsidRPr="001D3B8C" w:rsidRDefault="00A34110" w:rsidP="00E82C1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4CEE002B" w14:textId="77777777" w:rsidR="00A34110" w:rsidRPr="001D3B8C" w:rsidRDefault="00CC4B41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C7E6C50" wp14:editId="13B30512">
                  <wp:extent cx="2875339" cy="1304290"/>
                  <wp:effectExtent l="0" t="0" r="1270" b="0"/>
                  <wp:docPr id="100307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781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325" cy="133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67DC3" w14:textId="25F9DB4D" w:rsidR="00CC4B41" w:rsidRPr="001D3B8C" w:rsidRDefault="00F30938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2ABD73D" wp14:editId="3B95BDEB">
                      <wp:simplePos x="0" y="0"/>
                      <wp:positionH relativeFrom="margin">
                        <wp:posOffset>3238669</wp:posOffset>
                      </wp:positionH>
                      <wp:positionV relativeFrom="paragraph">
                        <wp:posOffset>1506448</wp:posOffset>
                      </wp:positionV>
                      <wp:extent cx="625033" cy="526648"/>
                      <wp:effectExtent l="0" t="0" r="22860" b="26035"/>
                      <wp:wrapNone/>
                      <wp:docPr id="747062727" name="Partial Circ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5033" cy="526648"/>
                              </a:xfrm>
                              <a:prstGeom prst="pie">
                                <a:avLst>
                                  <a:gd name="adj1" fmla="val 21580614"/>
                                  <a:gd name="adj2" fmla="val 10805376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3F07259" id="Partial Circle 3" o:spid="_x0000_s1026" style="position:absolute;margin-left:255pt;margin-top:118.6pt;width:49.2pt;height:41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D/xTPi3wAAAAs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      <v:path arrowok="t" o:connecttype="custom" o:connectlocs="625026,261562;450054,499776;176018,500204;0,262836;312517,263324;625026,261562" o:connectangles="0,0,0,0,0,0"/>
                      <w10:wrap anchorx="margin"/>
                    </v:shape>
                  </w:pict>
                </mc:Fallback>
              </mc:AlternateContent>
            </w:r>
            <w:r w:rsidR="00CC4B41"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6207C74" wp14:editId="59E37527">
                  <wp:extent cx="2875280" cy="1569720"/>
                  <wp:effectExtent l="0" t="0" r="1270" b="0"/>
                  <wp:docPr id="220798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98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62" cy="160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CFFB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72C386" wp14:editId="70C3F15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787564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A9C05A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1AA596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0EE556" wp14:editId="5E80CD6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2836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B096F6D" id="Straight Connector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24F355F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5525B1" wp14:editId="7393A40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1168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0C27CB" id="Straight Connector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BF5B19" w14:textId="44199F1C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08B19C" wp14:editId="1F7B553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5470290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524431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3C25F3" wp14:editId="77D5F9E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324654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7D30EDC" id="Straight Connector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2744312" w14:textId="6D590AD5" w:rsidR="00EA2700" w:rsidRPr="00F30938" w:rsidRDefault="00E46B04" w:rsidP="00F30938">
      <w:pPr>
        <w:tabs>
          <w:tab w:val="left" w:pos="26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11</w:t>
      </w:r>
    </w:p>
    <w:p w14:paraId="013DEA80" w14:textId="77777777" w:rsidR="00EA2700" w:rsidRPr="001D3B8C" w:rsidRDefault="00EA2700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44DBD9" wp14:editId="5BB7FA0A">
                <wp:simplePos x="0" y="0"/>
                <wp:positionH relativeFrom="margin">
                  <wp:posOffset>3493135</wp:posOffset>
                </wp:positionH>
                <wp:positionV relativeFrom="paragraph">
                  <wp:posOffset>10115047</wp:posOffset>
                </wp:positionV>
                <wp:extent cx="624840" cy="526415"/>
                <wp:effectExtent l="0" t="0" r="22860" b="26035"/>
                <wp:wrapNone/>
                <wp:docPr id="23955212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22761B" id="Partial Circle 3" o:spid="_x0000_s1026" style="position:absolute;margin-left:275.05pt;margin-top:796.45pt;width:49.2pt;height:41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jYo+F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76CAFCA5" w14:textId="77777777" w:rsidTr="00F30938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F59E5A0" w14:textId="0C60E333" w:rsidR="00EA2700" w:rsidRPr="001D3B8C" w:rsidRDefault="00CC4B4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F8C1F6" wp14:editId="62F7F514">
                  <wp:extent cx="3171190" cy="1834086"/>
                  <wp:effectExtent l="0" t="0" r="0" b="0"/>
                  <wp:docPr id="38844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43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325" cy="185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B4338" w14:textId="73BEC710" w:rsidR="00351AD1" w:rsidRPr="001D3B8C" w:rsidRDefault="00EA2700" w:rsidP="00E46B04">
      <w:pPr>
        <w:tabs>
          <w:tab w:val="left" w:pos="32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25071A6212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12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r w:rsidRPr="001D3B8C">
        <w:rPr>
          <w:rStyle w:val="PageNumber"/>
          <w:rFonts w:ascii="Times New Roman" w:hAnsi="Times New Roman" w:cs="Times New Roman"/>
        </w:rPr>
        <w:tab/>
      </w:r>
    </w:p>
    <w:p w14:paraId="365EB028" w14:textId="77777777" w:rsidR="00351AD1" w:rsidRPr="001D3B8C" w:rsidRDefault="00351AD1" w:rsidP="00351AD1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2472453" wp14:editId="3E495CA5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1485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5E18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B05A7F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30A9CFC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9351DA1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72453" id="_x0000_s1032" type="#_x0000_t202" style="position:absolute;margin-left:0;margin-top:.4pt;width:238.9pt;height:93.6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MqvVBz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D6B5E18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B05A7F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30A9CFC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9351DA1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17A0A684" w14:textId="77777777" w:rsidTr="00F30938">
        <w:trPr>
          <w:trHeight w:val="1405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CDAEB80" w14:textId="380BB3CD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2E302C" w:rsidRPr="001D3B8C">
              <w:rPr>
                <w:rFonts w:ascii="Times New Roman" w:hAnsi="Times New Roman" w:cs="Times New Roman"/>
                <w:sz w:val="24"/>
                <w:szCs w:val="24"/>
              </w:rPr>
              <w:t>priority 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Non-preemptive B. Preemptive</w:t>
            </w:r>
          </w:p>
          <w:p w14:paraId="2C8F3320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0CA92CC4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981839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48A27DF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</w:t>
            </w:r>
          </w:p>
          <w:p w14:paraId="1CC75076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5668FA4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AA15912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highest priority (lowest Priority value).</w:t>
            </w:r>
          </w:p>
          <w:p w14:paraId="4AE30737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current_time by 1.</w:t>
            </w:r>
          </w:p>
          <w:p w14:paraId="0298B69B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7A201D2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5D2CA0E5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1425463D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75044BDA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40DEE52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Average Waiting Time (AWT) and Average Turnaround Time (ATAT).</w:t>
            </w:r>
          </w:p>
          <w:p w14:paraId="4209E5D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6998CF30" w14:textId="10C3D07D" w:rsidR="00351AD1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40DB409" w14:textId="19B35AA2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4CC0BDFF" w14:textId="77777777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1180F1D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308933E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 Set Remaining Time (RT) = BT for each process.</w:t>
            </w:r>
          </w:p>
          <w:p w14:paraId="0B0584D9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6DC62BB5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687A567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highest priority (lowest Priority value).</w:t>
            </w:r>
          </w:p>
          <w:p w14:paraId="7CE15AEC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C6A0F43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BD85D2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767B471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7263ED1D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7E8C59C2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695C5ACA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35127FB8" w14:textId="1713E634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6514A6B" w14:textId="77777777" w:rsidR="00351AD1" w:rsidRPr="001D3B8C" w:rsidRDefault="00351AD1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0920DFE9" w14:textId="019F385E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73ED47" wp14:editId="3D626D4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955788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B1FF31" id="Straight Connector 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>
        <w:rPr>
          <w:rFonts w:ascii="Times New Roman" w:hAnsi="Times New Roman" w:cs="Times New Roman"/>
          <w:b/>
          <w:sz w:val="32"/>
          <w:szCs w:val="32"/>
        </w:rPr>
        <w:t xml:space="preserve">Priority and Round </w:t>
      </w:r>
    </w:p>
    <w:p w14:paraId="4D3AABD6" w14:textId="0704E72F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06DDEA" wp14:editId="167C186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796008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EED116" id="Straight Connector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>Robin Scheduling algorithms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</w:p>
    <w:p w14:paraId="5EDF0170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1CCD7" wp14:editId="72DC13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494480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F2A8A89" id="Straight Connector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C471794" w14:textId="0579997C" w:rsidR="00351AD1" w:rsidRPr="001D3B8C" w:rsidRDefault="00F30938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BB68F5" wp14:editId="1AC1090E">
                <wp:simplePos x="0" y="0"/>
                <wp:positionH relativeFrom="margin">
                  <wp:posOffset>3482733</wp:posOffset>
                </wp:positionH>
                <wp:positionV relativeFrom="paragraph">
                  <wp:posOffset>9035341</wp:posOffset>
                </wp:positionV>
                <wp:extent cx="625033" cy="526648"/>
                <wp:effectExtent l="0" t="0" r="22860" b="26035"/>
                <wp:wrapNone/>
                <wp:docPr id="17762943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5FC966" id="Partial Circle 3" o:spid="_x0000_s1026" style="position:absolute;margin-left:274.25pt;margin-top:711.45pt;width:49.2pt;height:41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CEmGtV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C1C9F" wp14:editId="53C4137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39347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ECDB76" id="Straight Connector 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1635A5" wp14:editId="6714ECD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599487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2882B5" id="Straight Connector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</w:t>
      </w:r>
      <w:r w:rsidR="0008260F">
        <w:rPr>
          <w:rFonts w:ascii="Times New Roman" w:hAnsi="Times New Roman" w:cs="Times New Roman"/>
          <w:sz w:val="28"/>
          <w:szCs w:val="28"/>
        </w:rPr>
        <w:t>2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>Date: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 30-07-2026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606634" w14:textId="574F44D8" w:rsidR="00F30938" w:rsidRDefault="00E46B04" w:rsidP="00F30938">
      <w:pPr>
        <w:tabs>
          <w:tab w:val="left" w:pos="280"/>
          <w:tab w:val="center" w:pos="5953"/>
          <w:tab w:val="left" w:pos="10899"/>
        </w:tabs>
        <w:spacing w:after="0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13</w:t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710F7ED" w14:textId="77777777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9A2F00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A4F920F" w14:textId="44C747F1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ADF7803" w14:textId="380A7872" w:rsidR="00F30938" w:rsidRDefault="00F30938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391336" wp14:editId="4150A76D">
                <wp:simplePos x="0" y="0"/>
                <wp:positionH relativeFrom="margin">
                  <wp:posOffset>3456305</wp:posOffset>
                </wp:positionH>
                <wp:positionV relativeFrom="paragraph">
                  <wp:posOffset>-317500</wp:posOffset>
                </wp:positionV>
                <wp:extent cx="660400" cy="546100"/>
                <wp:effectExtent l="0" t="0" r="25400" b="25400"/>
                <wp:wrapNone/>
                <wp:docPr id="18685044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3290E0" id="Partial Circle 3" o:spid="_x0000_s1026" style="position:absolute;margin-left:272.15pt;margin-top:-25pt;width:52pt;height:43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ASZHKz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14</w:t>
      </w:r>
      <w:r>
        <w:rPr>
          <w:rStyle w:val="PageNumber"/>
          <w:rFonts w:ascii="Times New Roman" w:hAnsi="Times New Roman" w:cs="Times New Roman"/>
        </w:rPr>
        <w:tab/>
      </w:r>
    </w:p>
    <w:p w14:paraId="1A0BF6C4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BB7A6B9" wp14:editId="2F83ED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5601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3F054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2786F5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A712092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0FB75E3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A6B9" id="_x0000_s1033" type="#_x0000_t202" style="position:absolute;margin-left:0;margin-top:.4pt;width:238.9pt;height:93.6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gYOur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03F054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2786F5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A712092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0FB75E3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13F4B898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06716D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3A5398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9E65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A8107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A6AE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31E5F3" wp14:editId="5C4F877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76402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D40DB41" id="Straight Connector 4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C3BE90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0D11E2" wp14:editId="7A73FEA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098781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50B16A" id="Straight Connector 1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727F5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FCB703" wp14:editId="5005DB6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122697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E0B071" id="Straight Connector 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88B1A9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BF2583" wp14:editId="071E2418">
                <wp:simplePos x="0" y="0"/>
                <wp:positionH relativeFrom="margin">
                  <wp:posOffset>3535812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6784939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DD71DC" id="Partial Circle 3" o:spid="_x0000_s1026" style="position:absolute;margin-left:278.4pt;margin-top:717.4pt;width:52pt;height:4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C9HqOrfAAAADQ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2787F8" wp14:editId="489805F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3151555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2D87A2" id="Straight Connector 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28C805" wp14:editId="368E16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072626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FDB993F" id="Straight Connector 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872C35" w14:textId="13BB06C1" w:rsidR="00F30938" w:rsidRDefault="00F30938" w:rsidP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15</w:t>
      </w:r>
      <w:r>
        <w:rPr>
          <w:rStyle w:val="PageNumber"/>
          <w:rFonts w:ascii="Times New Roman" w:hAnsi="Times New Roman" w:cs="Times New Roman"/>
        </w:rPr>
        <w:br w:type="page"/>
      </w:r>
    </w:p>
    <w:p w14:paraId="7ED019E5" w14:textId="50DE4F46" w:rsidR="00F30938" w:rsidRPr="00F30938" w:rsidRDefault="00351AD1" w:rsidP="00F30938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CE84D1" wp14:editId="4D97DC7E">
                <wp:simplePos x="0" y="0"/>
                <wp:positionH relativeFrom="margin">
                  <wp:posOffset>3456749</wp:posOffset>
                </wp:positionH>
                <wp:positionV relativeFrom="paragraph">
                  <wp:posOffset>10095399</wp:posOffset>
                </wp:positionV>
                <wp:extent cx="624840" cy="499987"/>
                <wp:effectExtent l="0" t="0" r="22860" b="14605"/>
                <wp:wrapNone/>
                <wp:docPr id="9090911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99987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77E0CA" id="Partial Circle 3" o:spid="_x0000_s1026" style="position:absolute;margin-left:272.2pt;margin-top:794.9pt;width:49.2pt;height:39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99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" path="m624832,248232v862,97854,-69706,187114,-180578,228408c361025,507638,264969,507776,181601,477017,70700,436099,-239,347226,,249506r312420,488l624832,248232xe" filled="f" strokecolor="black [3200]">
                <v:path arrowok="t" o:connecttype="custom" o:connectlocs="624832,248232;444254,476640;181601,477017;0,249506;312420,249994;624832,24823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481DEAAF" w14:textId="77777777" w:rsidTr="002E302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3FD9CFC" w14:textId="77777777" w:rsidR="002E302C" w:rsidRPr="001D3B8C" w:rsidRDefault="002E302C" w:rsidP="002E302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237C3D66" w14:textId="77777777" w:rsidR="002E302C" w:rsidRPr="001D3B8C" w:rsidRDefault="002E302C" w:rsidP="002E30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E7F011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959D91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06E982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25071A6212\n");</w:t>
            </w:r>
          </w:p>
          <w:p w14:paraId="47349F57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ct[10], vis[10]={0}, cur=0, done=0;</w:t>
            </w:r>
          </w:p>
          <w:p w14:paraId="48D1AB0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twt=0, ttat=0;</w:t>
            </w:r>
          </w:p>
          <w:p w14:paraId="2E9A8D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</w:t>
            </w:r>
          </w:p>
          <w:p w14:paraId="7A27A1B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5D73A83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390861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printf("Enter Arrival Time, Burst Time and Priority for P%d: ", i+1); scanf("%d%d%d", &amp;at[i], &amp;bt[i], &amp;pr[i]); }</w:t>
            </w:r>
          </w:p>
          <w:p w14:paraId="118B95B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while(done &lt; n) {</w:t>
            </w:r>
          </w:p>
          <w:p w14:paraId="32FB1CB1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idx = -1, min_pr = 1e9;</w:t>
            </w:r>
          </w:p>
          <w:p w14:paraId="6688874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for(int i=0; i&lt;n; i++)</w:t>
            </w:r>
          </w:p>
          <w:p w14:paraId="1EBA3B29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if(at[i] &lt;= cur &amp;&amp; !vis[i] &amp;&amp; pr[i] &lt; min_pr) { min_pr = pr[i]; idx = i; }</w:t>
            </w:r>
          </w:p>
          <w:p w14:paraId="697C463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if(idx == -1) cur++;</w:t>
            </w:r>
          </w:p>
          <w:p w14:paraId="5F9FBB1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else { cur += bt[idx]; ct[idx] = cur; vis[idx] = 1; done++; }</w:t>
            </w:r>
          </w:p>
          <w:p w14:paraId="0DDA851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331256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5F752DB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2D67E05C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0516EE3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i+1, at[i], bt[i], pr[i], ct[i], wt, tat);</w:t>
            </w:r>
          </w:p>
          <w:p w14:paraId="5BBD37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0501583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twt/n, ttat/n);</w:t>
            </w:r>
          </w:p>
          <w:p w14:paraId="1FA19AE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FA735BF" w14:textId="31910C75" w:rsidR="00351AD1" w:rsidRPr="001D3B8C" w:rsidRDefault="002E302C" w:rsidP="00351AD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54CB3A44" w14:textId="77777777" w:rsidR="00351AD1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6ED163E" w14:textId="77777777" w:rsidR="002E302C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F191D21" wp14:editId="67723348">
                  <wp:extent cx="3542030" cy="1420739"/>
                  <wp:effectExtent l="0" t="0" r="1270" b="8255"/>
                  <wp:docPr id="181529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91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316" cy="144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143EF" w14:textId="77777777" w:rsidR="002E302C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2C2786" wp14:editId="751EDC63">
                  <wp:extent cx="3542030" cy="1666749"/>
                  <wp:effectExtent l="0" t="0" r="1270" b="0"/>
                  <wp:docPr id="191251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17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297" cy="169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2D41" w14:textId="431CF6C5" w:rsidR="004C652A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933B889" wp14:editId="093DA58B">
                  <wp:extent cx="3542606" cy="1688123"/>
                  <wp:effectExtent l="0" t="0" r="1270" b="7620"/>
                  <wp:docPr id="154027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277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107" cy="17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10DC5" w14:textId="1D4D0EC6" w:rsidR="00351AD1" w:rsidRPr="001D3B8C" w:rsidRDefault="00E46B04" w:rsidP="00E46B04">
      <w:pPr>
        <w:tabs>
          <w:tab w:val="left" w:pos="27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16</w:t>
      </w:r>
    </w:p>
    <w:p w14:paraId="0F3A2260" w14:textId="77777777" w:rsidR="00351AD1" w:rsidRPr="001D3B8C" w:rsidRDefault="00351AD1" w:rsidP="00351AD1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35A3499" wp14:editId="36A08B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935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B276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00F0C1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C50BE08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096F84C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3499" id="_x0000_s1034" type="#_x0000_t202" style="position:absolute;margin-left:0;margin-top:.4pt;width:238.9pt;height:93.65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hGa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BYm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cbIRmv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714B276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00F0C1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C50BE08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096F84C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39BEA09A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F1AE3A" w14:textId="4881336B" w:rsidR="004C652A" w:rsidRPr="001D3B8C" w:rsidRDefault="004C652A" w:rsidP="004C65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2DB5AA6F" w14:textId="77777777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98F5BA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BBB66F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F6ACB8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25071A6212\n");</w:t>
            </w:r>
          </w:p>
          <w:p w14:paraId="6F0EEF2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rt[10], ct[10], done = 0, time = 0, min_pr, idx;</w:t>
            </w:r>
          </w:p>
          <w:p w14:paraId="2AF9A7C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6A6337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111429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E342C9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Time, Burst Time and Priority for P%d: ", i + 1);</w:t>
            </w:r>
          </w:p>
          <w:p w14:paraId="72A05ED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scanf("%d%d%d", &amp;at[i], &amp;bt[i], &amp;pr[i]); rt[i] = bt[i];</w:t>
            </w:r>
          </w:p>
          <w:p w14:paraId="0D628BB0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89599E9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E3E313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min_pr = 1e9; idx = -1;</w:t>
            </w:r>
          </w:p>
          <w:p w14:paraId="72F4212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1AA93BF3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pr[i] &lt; min_pr) { min_pr = pr[i]; idx = i; }</w:t>
            </w:r>
          </w:p>
          <w:p w14:paraId="696D9E2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2D587BC8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691840B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0783726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58C90CD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33FFA1F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F5BAE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1E10FE6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 + 1, at[i], bt[i], pr[i], ct[i], wt, tat);</w:t>
            </w:r>
          </w:p>
          <w:p w14:paraId="0CFC62E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96AF53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274DE26C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4456E41" w14:textId="71F41FD9" w:rsidR="00351AD1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10C25492" w14:textId="3F1060DA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5534FFC" w14:textId="6C46C77B" w:rsidR="004C652A" w:rsidRPr="001D3B8C" w:rsidRDefault="004C652A" w:rsidP="004C6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5FA175" wp14:editId="20D9FED4">
                  <wp:extent cx="3917853" cy="1413510"/>
                  <wp:effectExtent l="0" t="0" r="6985" b="0"/>
                  <wp:docPr id="1233077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779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425" cy="144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81FD" w14:textId="012C60E7" w:rsidR="00351AD1" w:rsidRPr="001D3B8C" w:rsidRDefault="00EA1B8C" w:rsidP="0081235C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8E2230" wp14:editId="4EC68A4A">
                  <wp:extent cx="4790050" cy="2088515"/>
                  <wp:effectExtent l="0" t="0" r="0" b="6985"/>
                  <wp:docPr id="29149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980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582" cy="217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3F7AE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1B721" wp14:editId="6AAB41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2928803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2270350" id="Straight Connector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BE1AFD8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72E21" wp14:editId="13B17B5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88537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A123AC9" id="Straight Connector 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C23BEF1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D45EF1" wp14:editId="604B03D6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273913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4571E0" id="Straight Connector 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611CB5" w14:textId="529EAAB6" w:rsidR="00351AD1" w:rsidRPr="001D3B8C" w:rsidRDefault="00EA1B8C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01968" wp14:editId="5F3EC04B">
                <wp:simplePos x="0" y="0"/>
                <wp:positionH relativeFrom="margin">
                  <wp:posOffset>3456305</wp:posOffset>
                </wp:positionH>
                <wp:positionV relativeFrom="paragraph">
                  <wp:posOffset>9092807</wp:posOffset>
                </wp:positionV>
                <wp:extent cx="625033" cy="526648"/>
                <wp:effectExtent l="0" t="0" r="22860" b="26035"/>
                <wp:wrapNone/>
                <wp:docPr id="1116736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DA377FD" id="Partial Circle 3" o:spid="_x0000_s1026" style="position:absolute;margin-left:272.15pt;margin-top:715.95pt;width:49.2pt;height:41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ooaHYe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DF231A" wp14:editId="1F97228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674522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5DA2DC5" id="Straight Connector 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3C7BA4" wp14:editId="1D5FF21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63500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06E81B3" id="Straight Connector 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8223FD0" w14:textId="77777777" w:rsidR="00EA1B8C" w:rsidRPr="001D3B8C" w:rsidRDefault="00E46B04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17</w:t>
      </w:r>
    </w:p>
    <w:p w14:paraId="3FA33AB0" w14:textId="316844C0" w:rsidR="00351AD1" w:rsidRPr="001D3B8C" w:rsidRDefault="00351AD1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6EF9E" wp14:editId="44B327A9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66412022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16B4CE" id="Partial Circle 3" o:spid="_x0000_s1026" style="position:absolute;margin-left:0;margin-top:786.5pt;width:49.2pt;height:41.4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08961195" w14:textId="77777777" w:rsidTr="003E3B6B">
        <w:trPr>
          <w:trHeight w:val="1618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0F434F" w14:textId="1EF6F17E" w:rsidR="00351AD1" w:rsidRPr="001D3B8C" w:rsidRDefault="00EA1B8C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B988F20" wp14:editId="167D6BE8">
                  <wp:extent cx="4826248" cy="2203563"/>
                  <wp:effectExtent l="0" t="0" r="0" b="6350"/>
                  <wp:docPr id="158477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746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248" cy="220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D398E" w14:textId="58F31A7D" w:rsidR="00B56770" w:rsidRPr="001D3B8C" w:rsidRDefault="003E3B6B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05E5BF" wp14:editId="135FCB95">
                <wp:simplePos x="0" y="0"/>
                <wp:positionH relativeFrom="margin">
                  <wp:posOffset>3455930</wp:posOffset>
                </wp:positionH>
                <wp:positionV relativeFrom="paragraph">
                  <wp:posOffset>-320675</wp:posOffset>
                </wp:positionV>
                <wp:extent cx="625033" cy="526648"/>
                <wp:effectExtent l="0" t="0" r="22860" b="26035"/>
                <wp:wrapNone/>
                <wp:docPr id="155368609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FD1F4B" id="Partial Circle 3" o:spid="_x0000_s1026" style="position:absolute;margin-left:272.1pt;margin-top:-25.25pt;width:49.2pt;height:41.4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46B04" w:rsidRPr="001D3B8C">
        <w:rPr>
          <w:rStyle w:val="PageNumber"/>
          <w:rFonts w:ascii="Times New Roman" w:hAnsi="Times New Roman" w:cs="Times New Roman"/>
        </w:rPr>
        <w:t xml:space="preserve">     25071A6212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A1B8C" w:rsidRPr="001D3B8C">
        <w:rPr>
          <w:rStyle w:val="PageNumber"/>
          <w:rFonts w:ascii="Times New Roman" w:hAnsi="Times New Roman" w:cs="Times New Roman"/>
        </w:rPr>
        <w:t>18</w:t>
      </w:r>
    </w:p>
    <w:p w14:paraId="1357E1FF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9A7A8A" wp14:editId="645C06D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39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FCEF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3827FB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282C6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3FE7C7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7A8A" id="_x0000_s1035" type="#_x0000_t202" style="position:absolute;margin-left:0;margin-top:.4pt;width:238.9pt;height:93.6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9s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bxY2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owV/bP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B14FCEF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3827FB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282C6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3FE7C7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B56770" w:rsidRPr="001D3B8C" w14:paraId="1E0C73E9" w14:textId="77777777" w:rsidTr="008D48D1">
        <w:trPr>
          <w:trHeight w:val="1420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D85BF3E" w14:textId="7163521C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C479E9">
              <w:rPr>
                <w:rFonts w:ascii="Times New Roman" w:hAnsi="Times New Roman" w:cs="Times New Roman"/>
                <w:sz w:val="24"/>
                <w:szCs w:val="24"/>
              </w:rPr>
              <w:t xml:space="preserve">Round </w:t>
            </w:r>
            <w:r w:rsidR="009812A9">
              <w:rPr>
                <w:rFonts w:ascii="Times New Roman" w:hAnsi="Times New Roman" w:cs="Times New Roman"/>
                <w:sz w:val="24"/>
                <w:szCs w:val="24"/>
              </w:rPr>
              <w:t xml:space="preserve">Robin </w:t>
            </w:r>
            <w:r w:rsidR="009812A9" w:rsidRPr="001D3B8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>Time Quantum=2,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Time Quantum=10</w:t>
            </w:r>
          </w:p>
          <w:p w14:paraId="7F066B8F" w14:textId="2887A42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 Time Quantum=2</w:t>
            </w:r>
          </w:p>
          <w:p w14:paraId="34595C7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0ACC00B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E5036D8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2 and Remaining Time (RT) = BT for each process.</w:t>
            </w:r>
          </w:p>
          <w:p w14:paraId="2654D5E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1FA00705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93A127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23E2922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2 units or until it finishes.</w:t>
            </w:r>
          </w:p>
          <w:p w14:paraId="460CD959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75FB119B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3BDF6530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0439C246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36DEB71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36170A8F" w14:textId="1923E2E0" w:rsidR="00B56770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CFCF1A8" w14:textId="0C0B931B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7ECF8E79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1A4723F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7CBFC116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10 and Remaining Time (RT) = BT for each process.</w:t>
            </w:r>
          </w:p>
          <w:p w14:paraId="635F5FE7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CEF04F2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89DA48F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32BEEA5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10 units or until it finishes.</w:t>
            </w:r>
          </w:p>
          <w:p w14:paraId="61304CF7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15057F44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0EF01DE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2CB73A33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C407ADE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8AFB1C2" w14:textId="20B63CF0" w:rsidR="00B56770" w:rsidRPr="001D3B8C" w:rsidRDefault="008D48D1" w:rsidP="007D601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7433711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A46DFB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BF1C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63C1A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C7698A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7FC9D0" wp14:editId="766E0AA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872544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51D22D" id="Straight Connector 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328C04E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9A82B3" wp14:editId="2095007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63164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24564DD" id="Straight Connector 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6D663CC3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40B82B" wp14:editId="40E60DA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12353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6CBAB24" id="Straight Connector 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635E92C" w14:textId="1871F8B1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6BD2C" wp14:editId="1BB42458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66383582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883D36" id="Partial Circle 3" o:spid="_x0000_s1026" style="position:absolute;margin-left:273pt;margin-top:717.4pt;width:52pt;height:4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2F1E6" wp14:editId="6566EBA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31236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D4F2CC" id="Straight Connector 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6B6379" wp14:editId="0AD3F1D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685273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D802990" id="Straight Connector 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0660422" w14:textId="10E5690A" w:rsidR="00F30938" w:rsidRDefault="00B56770" w:rsidP="00F30938">
      <w:pPr>
        <w:tabs>
          <w:tab w:val="left" w:pos="800"/>
          <w:tab w:val="center" w:pos="5953"/>
          <w:tab w:val="left" w:pos="10254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  <w:t>19</w:t>
      </w:r>
      <w:r w:rsidR="00F30938">
        <w:rPr>
          <w:rStyle w:val="PageNumber"/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2282C7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E3353F1" w14:textId="5290BB50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A3F1BAF" w14:textId="722D6C15" w:rsidR="00F30938" w:rsidRDefault="00036627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8F757E8" wp14:editId="084B7500">
                <wp:simplePos x="0" y="0"/>
                <wp:positionH relativeFrom="margin">
                  <wp:posOffset>3456155</wp:posOffset>
                </wp:positionH>
                <wp:positionV relativeFrom="paragraph">
                  <wp:posOffset>-322580</wp:posOffset>
                </wp:positionV>
                <wp:extent cx="660400" cy="546100"/>
                <wp:effectExtent l="0" t="0" r="25400" b="25400"/>
                <wp:wrapNone/>
                <wp:docPr id="141504703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AC7FBF" id="Partial Circle 3" o:spid="_x0000_s1026" style="position:absolute;margin-left:272.15pt;margin-top:-25.4pt;width:52pt;height:43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BFjoQf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F30938" w:rsidRPr="001D3B8C">
        <w:rPr>
          <w:rStyle w:val="PageNumber"/>
          <w:rFonts w:ascii="Times New Roman" w:hAnsi="Times New Roman" w:cs="Times New Roman"/>
        </w:rPr>
        <w:tab/>
        <w:t>25071A6212</w:t>
      </w:r>
      <w:r w:rsidR="00F30938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20</w:t>
      </w:r>
      <w:r>
        <w:rPr>
          <w:rStyle w:val="PageNumber"/>
        </w:rPr>
        <w:fldChar w:fldCharType="end"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621600D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3C2799C" wp14:editId="06C03C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92276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F32D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44E8632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37F246D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FA5318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99C" id="_x0000_s1036" type="#_x0000_t202" style="position:absolute;margin-left:0;margin-top:.4pt;width:238.9pt;height:93.65pt;z-index:251778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az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Ts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Tzc2s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07FF32D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44E8632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37F246D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FA5318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667728BC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2AD9C1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F06394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913E3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CB8B6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628FA3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E56F94" wp14:editId="57F63E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2801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6EB5D14" id="Straight Connector 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42D23C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C30EBD" wp14:editId="02192ECC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1616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CE0DDA2" id="Straight Connector 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2C3432A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24FC30" wp14:editId="74EB7A2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0733907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A57891" id="Straight Connector 6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F49E5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B939C7" wp14:editId="4FBF1FCA">
                <wp:simplePos x="0" y="0"/>
                <wp:positionH relativeFrom="margin">
                  <wp:posOffset>3514670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0128458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C89A0E" id="Partial Circle 3" o:spid="_x0000_s1026" style="position:absolute;margin-left:276.75pt;margin-top:717.4pt;width:52pt;height:4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og809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BF6C58B" wp14:editId="75054C5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239593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F5CDDF0" id="Straight Connector 5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4FC17C" wp14:editId="79BE9E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08817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809479" id="Straight Connector 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BFB6FDC" w14:textId="4941703A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21</w:t>
      </w:r>
      <w:r>
        <w:rPr>
          <w:rStyle w:val="PageNumber"/>
          <w:rFonts w:ascii="Times New Roman" w:hAnsi="Times New Roman" w:cs="Times New Roman"/>
        </w:rPr>
        <w:br w:type="page"/>
      </w:r>
    </w:p>
    <w:p w14:paraId="53DDA20E" w14:textId="52446057" w:rsidR="00B56770" w:rsidRPr="001D3B8C" w:rsidRDefault="00246550" w:rsidP="00B56770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0EF75" wp14:editId="09E5F407">
                <wp:simplePos x="0" y="0"/>
                <wp:positionH relativeFrom="margin">
                  <wp:posOffset>3467100</wp:posOffset>
                </wp:positionH>
                <wp:positionV relativeFrom="paragraph">
                  <wp:posOffset>10275228</wp:posOffset>
                </wp:positionV>
                <wp:extent cx="624840" cy="372794"/>
                <wp:effectExtent l="0" t="0" r="22860" b="27305"/>
                <wp:wrapNone/>
                <wp:docPr id="41012673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72794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A9EF08" id="Partial Circle 3" o:spid="_x0000_s1026" style="position:absolute;margin-left:273pt;margin-top:809.05pt;width:49.2pt;height:29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37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" path="m624826,184635v1268,80033,-83242,151615,-209976,177856c348798,376167,276965,376229,210847,362668,84413,336734,-349,265676,1,185909r312419,488l624826,184635xe" filled="f" strokecolor="black [3200]">
                <v:path arrowok="t" o:connecttype="custom" o:connectlocs="624826,184635;414850,362491;210847,362668;1,185909;312420,186397;624826,184635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42C8C196" w14:textId="77777777" w:rsidTr="00246550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89ECB46" w14:textId="5D98C218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Quantum=2</w:t>
            </w:r>
          </w:p>
          <w:p w14:paraId="7EE9349C" w14:textId="77777777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2FBB58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6C32F1E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9777AC4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25071A6212\n");</w:t>
            </w:r>
          </w:p>
          <w:p w14:paraId="77ADAC9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tq = 2, at[10], bt[10], rt[10], ct[10], done = 0, time = 0;</w:t>
            </w:r>
          </w:p>
          <w:p w14:paraId="5CC3BCC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5C2F067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13182F6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DFDF1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10CCEBCC" w14:textId="1C247F0C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bt[i];}</w:t>
            </w:r>
          </w:p>
          <w:p w14:paraId="207E9AEC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40A10D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013528C2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6F69385F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32A48090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6BE4D0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441ED30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E2C1B58" w14:textId="5EF4ED34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 }}</w:t>
            </w:r>
          </w:p>
          <w:p w14:paraId="0AA63F90" w14:textId="1E4055F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time++;}</w:t>
            </w:r>
          </w:p>
          <w:p w14:paraId="26E1280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6C8FDD7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7BEF986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2F6062F6" w14:textId="035A5E6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 }</w:t>
            </w:r>
          </w:p>
          <w:p w14:paraId="1FC13E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4DB9834" w14:textId="73322619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0;}</w:t>
            </w:r>
          </w:p>
          <w:p w14:paraId="1CC94F0A" w14:textId="15F2BCAA" w:rsidR="00B56770" w:rsidRPr="001D3B8C" w:rsidRDefault="00B56770" w:rsidP="008D48D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01DCBCD9" w14:textId="071EC792" w:rsidR="008D48D1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DAF372" wp14:editId="6DAF72A9">
                  <wp:extent cx="4093698" cy="1384790"/>
                  <wp:effectExtent l="0" t="0" r="2540" b="6350"/>
                  <wp:docPr id="1999859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59075" name=""/>
                          <pic:cNvPicPr/>
                        </pic:nvPicPr>
                        <pic:blipFill>
                          <a:blip r:embed="rId24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colorTemperature colorTemp="8133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724" cy="1422685"/>
                          </a:xfrm>
                          <a:prstGeom prst="rect">
                            <a:avLst/>
                          </a:prstGeom>
                          <a:effectLst>
                            <a:outerShdw dist="50800" sx="1000" sy="1000" algn="ctr" rotWithShape="0">
                              <a:srgbClr val="000000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611B306" w14:textId="20324E02" w:rsidR="00246550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4E75D19" wp14:editId="4D5B9B78">
                  <wp:extent cx="3808095" cy="1793240"/>
                  <wp:effectExtent l="0" t="0" r="1905" b="0"/>
                  <wp:docPr id="1194452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523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92" cy="183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BB57" w14:textId="01B38DDF" w:rsidR="00B5677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056674C" wp14:editId="063BAC2C">
                  <wp:extent cx="3808547" cy="1533086"/>
                  <wp:effectExtent l="0" t="0" r="1905" b="0"/>
                  <wp:docPr id="20851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101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700" cy="154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76E30" w14:textId="7CD56B11" w:rsidR="00B56770" w:rsidRPr="001D3B8C" w:rsidRDefault="00B56770" w:rsidP="00B56770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  <w:t>22</w:t>
      </w:r>
    </w:p>
    <w:p w14:paraId="5A0AE0FB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5FA01A" wp14:editId="7C8DFF8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0404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BB542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255511C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E15787D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8BC1AAA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A01A" id="_x0000_s1037" type="#_x0000_t202" style="position:absolute;margin-left:0;margin-top:.4pt;width:238.9pt;height:93.6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hF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2HZOjDDU0JxTCwWg0&#10;fBi46cD9oaRHk1XU/z4wJyhRXwyKuSmWy+jKdFiuPszx4C4j9WWEGY5QFQ2UjNubkJw8cr5G0VuZ&#10;5HjpZOoZzZNUmowe3Xl5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2AWE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CABB542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255511C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E15787D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8BC1AAA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25C42E3" w14:textId="77777777" w:rsidTr="002B31A5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E65EA34" w14:textId="7C08509A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56D6B1BE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34A9B7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03AC81F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2A1C275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25071A6212\n");</w:t>
            </w:r>
          </w:p>
          <w:p w14:paraId="151D81B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tq = 10, at[10], bt[10], rt[10], ct[10], done = 0, time = 0;</w:t>
            </w:r>
          </w:p>
          <w:p w14:paraId="2806AFF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23993FB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492E370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D0208C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22183A4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167F6F5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1DDFD2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2C4641CD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1E570D8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0CAE7C1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1CDA360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7A565C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5E2FB397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709A34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</w:t>
            </w:r>
          </w:p>
          <w:p w14:paraId="77C9216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}</w:t>
            </w:r>
          </w:p>
          <w:p w14:paraId="7A131AA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49F22EFE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</w:t>
            </w:r>
          </w:p>
          <w:p w14:paraId="6B01944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6A21EA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047E51E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D19842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56EEC512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210B30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558828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6F94F2D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4E19BDF" w14:textId="40346ACF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244CFE0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E3C9169" w14:textId="39678EDB" w:rsidR="0024655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E04166" wp14:editId="004ACFAA">
                  <wp:extent cx="3305908" cy="1920023"/>
                  <wp:effectExtent l="0" t="0" r="8890" b="4445"/>
                  <wp:docPr id="177149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920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27" cy="194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7844B" w14:textId="581B2DED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CAE267" w14:textId="25BDB18B" w:rsidR="00B56770" w:rsidRPr="001D3B8C" w:rsidRDefault="00B56770" w:rsidP="002B31A5">
            <w:pPr>
              <w:rPr>
                <w:rFonts w:ascii="Times New Roman" w:hAnsi="Times New Roman" w:cs="Times New Roman"/>
              </w:rPr>
            </w:pPr>
          </w:p>
        </w:tc>
      </w:tr>
    </w:tbl>
    <w:p w14:paraId="387EE485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433AD2" wp14:editId="573453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33314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6E175A" id="Straight Connector 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71184E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6B54C3" wp14:editId="699F766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7243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4EA3DD" id="Straight Connector 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7625644B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8D7AA0" wp14:editId="3FA60A9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131557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964B51" id="Straight Connector 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385762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F2159B" wp14:editId="6533BCB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409921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0854D2" id="Straight Connector 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DB976B" wp14:editId="5F4C9CAA">
                <wp:simplePos x="0" y="0"/>
                <wp:positionH relativeFrom="margin">
                  <wp:align>center</wp:align>
                </wp:positionH>
                <wp:positionV relativeFrom="paragraph">
                  <wp:posOffset>8971915</wp:posOffset>
                </wp:positionV>
                <wp:extent cx="625033" cy="526648"/>
                <wp:effectExtent l="0" t="0" r="22860" b="26035"/>
                <wp:wrapNone/>
                <wp:docPr id="158669161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474F5" id="Partial Circle 3" o:spid="_x0000_s1026" style="position:absolute;margin-left:0;margin-top:706.45pt;width:49.2pt;height:41.4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2319D3" wp14:editId="72A274F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610708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7956C70" id="Straight Connector 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213699A" w14:textId="20FE79EA" w:rsidR="00B56770" w:rsidRPr="001D3B8C" w:rsidRDefault="00B56770" w:rsidP="00B56770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  <w:t>23</w:t>
      </w:r>
    </w:p>
    <w:p w14:paraId="3DC6F6D6" w14:textId="77777777" w:rsidR="00B56770" w:rsidRPr="001D3B8C" w:rsidRDefault="00B56770" w:rsidP="00B5677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4F84AEF" w14:textId="77777777" w:rsidR="00B56770" w:rsidRPr="001D3B8C" w:rsidRDefault="00B56770" w:rsidP="00B5677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6EF6BC" wp14:editId="04FC68A3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325970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E1894" id="Partial Circle 3" o:spid="_x0000_s1026" style="position:absolute;margin-left:0;margin-top:786.5pt;width:49.2pt;height:41.4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420B398" w14:textId="77777777" w:rsidTr="002B31A5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45F7F7B" w14:textId="2522D044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9C7CB9" wp14:editId="328C62DF">
                  <wp:extent cx="4346575" cy="2454813"/>
                  <wp:effectExtent l="0" t="0" r="0" b="3175"/>
                  <wp:docPr id="161079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970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897" cy="2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A3E31" w14:textId="479648E6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B77683C" wp14:editId="668C575D">
                  <wp:extent cx="4346575" cy="2203450"/>
                  <wp:effectExtent l="0" t="0" r="0" b="6350"/>
                  <wp:docPr id="208696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66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79" cy="220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DDFD" w14:textId="7D209C45" w:rsidR="009812A9" w:rsidRDefault="00B56770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  <w:t>24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6717F781" w14:textId="77777777" w:rsidR="009812A9" w:rsidRDefault="009812A9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14E1F182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FA9FFA9" wp14:editId="57C1AED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628776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EF432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A6ADDF5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0D1D7E5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D54488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FFA9" id="_x0000_s1038" type="#_x0000_t202" style="position:absolute;margin-left:0;margin-top:.4pt;width:238.9pt;height:93.6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qE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NdlzE5yrCD5oRCOBiN&#10;hg8DNx24P5T0aLKa+t8H5gQl6otBMdfFYhFdmQ6L5YcSD+4ysruMMMMRqqaBknF7E5KTR87XKHor&#10;kxwvnUw9o3mSSpPRozsvz+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pemo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D7EF432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A6ADDF5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0D1D7E5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D54488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422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2"/>
      </w:tblGrid>
      <w:tr w:rsidR="009812A9" w:rsidRPr="001D3B8C" w14:paraId="7583E550" w14:textId="77777777" w:rsidTr="00C25E0C">
        <w:trPr>
          <w:trHeight w:val="14193"/>
        </w:trPr>
        <w:tc>
          <w:tcPr>
            <w:tcW w:w="1142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122E57D" w14:textId="4AEA522A" w:rsidR="00D86E36" w:rsidRDefault="00FC5666" w:rsidP="004E4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56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Aim: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Make the analysis of </w:t>
            </w:r>
            <w:r w:rsidR="00D86E36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scheduling algorithms </w:t>
            </w:r>
          </w:p>
          <w:p w14:paraId="0D68AE95" w14:textId="34358132" w:rsidR="00D86E36" w:rsidRPr="00D86E36" w:rsidRDefault="00D86E36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6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tbl>
            <w:tblPr>
              <w:tblStyle w:val="TableGrid"/>
              <w:tblW w:w="11352" w:type="dxa"/>
              <w:tblLayout w:type="fixed"/>
              <w:tblLook w:val="04A0" w:firstRow="1" w:lastRow="0" w:firstColumn="1" w:lastColumn="0" w:noHBand="0" w:noVBand="1"/>
            </w:tblPr>
            <w:tblGrid>
              <w:gridCol w:w="5796"/>
              <w:gridCol w:w="5556"/>
            </w:tblGrid>
            <w:tr w:rsidR="00FC5666" w14:paraId="402B24FA" w14:textId="77777777" w:rsidTr="00C25E0C">
              <w:trPr>
                <w:trHeight w:val="2627"/>
              </w:trPr>
              <w:tc>
                <w:tcPr>
                  <w:tcW w:w="5796" w:type="dxa"/>
                </w:tcPr>
                <w:p w14:paraId="166A0B13" w14:textId="77777777" w:rsidR="00FC5666" w:rsidRDefault="00FC566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F05B903" wp14:editId="02B193C4">
                        <wp:extent cx="3517900" cy="1587500"/>
                        <wp:effectExtent l="0" t="0" r="6350" b="0"/>
                        <wp:docPr id="78814147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1630074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7612" cy="1614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81D1DB" w14:textId="30F5C232" w:rsidR="00FC5666" w:rsidRPr="00FC5666" w:rsidRDefault="00FC566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without arrival times</w:t>
                  </w:r>
                </w:p>
              </w:tc>
              <w:tc>
                <w:tcPr>
                  <w:tcW w:w="5556" w:type="dxa"/>
                </w:tcPr>
                <w:p w14:paraId="6FFAFBCA" w14:textId="77777777" w:rsidR="00FC5666" w:rsidRDefault="00FC566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2A954A96" wp14:editId="362B3918">
                        <wp:extent cx="3327400" cy="1619250"/>
                        <wp:effectExtent l="0" t="0" r="6350" b="0"/>
                        <wp:docPr id="3272479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376219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547" cy="1649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C68BE" w14:textId="6535306E" w:rsidR="00D86E3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arrival times</w:t>
                  </w:r>
                </w:p>
              </w:tc>
            </w:tr>
            <w:tr w:rsidR="00FC5666" w14:paraId="0166B54B" w14:textId="77777777" w:rsidTr="00C25E0C">
              <w:tc>
                <w:tcPr>
                  <w:tcW w:w="5796" w:type="dxa"/>
                </w:tcPr>
                <w:p w14:paraId="26226D54" w14:textId="77777777" w:rsidR="00FC566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7E79675" wp14:editId="49CBB03D">
                        <wp:extent cx="3492500" cy="1600200"/>
                        <wp:effectExtent l="0" t="0" r="0" b="0"/>
                        <wp:docPr id="18461789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2414172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1532" cy="1636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36707F" w14:textId="782480F6" w:rsidR="00D86E3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non-preemptive</w:t>
                  </w:r>
                </w:p>
              </w:tc>
              <w:tc>
                <w:tcPr>
                  <w:tcW w:w="5556" w:type="dxa"/>
                </w:tcPr>
                <w:p w14:paraId="3BDC5526" w14:textId="77777777" w:rsidR="00FC566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3C22B175" wp14:editId="110CD1D3">
                        <wp:extent cx="3275965" cy="1600200"/>
                        <wp:effectExtent l="0" t="0" r="635" b="0"/>
                        <wp:docPr id="15892222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8443316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9414" cy="1626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86A4A3" w14:textId="0E47DCA6" w:rsidR="00D86E3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preemptive</w:t>
                  </w:r>
                </w:p>
              </w:tc>
            </w:tr>
            <w:tr w:rsidR="00FC5666" w14:paraId="6E9E9824" w14:textId="77777777" w:rsidTr="00C25E0C">
              <w:tc>
                <w:tcPr>
                  <w:tcW w:w="5796" w:type="dxa"/>
                </w:tcPr>
                <w:p w14:paraId="6BC9C722" w14:textId="77777777" w:rsidR="00FC566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56706747" wp14:editId="45A135A2">
                        <wp:extent cx="3492500" cy="1854200"/>
                        <wp:effectExtent l="0" t="0" r="0" b="0"/>
                        <wp:docPr id="13034651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277746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0791" cy="1885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5BAF0" w14:textId="3275C436" w:rsidR="00D86E3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non-preemptive</w:t>
                  </w:r>
                </w:p>
              </w:tc>
              <w:tc>
                <w:tcPr>
                  <w:tcW w:w="5556" w:type="dxa"/>
                </w:tcPr>
                <w:p w14:paraId="7A42B348" w14:textId="77777777" w:rsidR="00FC566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669F4B22" wp14:editId="39597893">
                        <wp:extent cx="3275965" cy="1854200"/>
                        <wp:effectExtent l="0" t="0" r="635" b="0"/>
                        <wp:docPr id="7792284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774663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3327" cy="1881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2167F8" w14:textId="5461BE1C" w:rsidR="00D86E3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preemptive</w:t>
                  </w:r>
                </w:p>
              </w:tc>
            </w:tr>
            <w:tr w:rsidR="00D86E36" w14:paraId="75E878AD" w14:textId="77777777" w:rsidTr="00C25E0C">
              <w:tc>
                <w:tcPr>
                  <w:tcW w:w="5796" w:type="dxa"/>
                </w:tcPr>
                <w:p w14:paraId="28B08733" w14:textId="77777777" w:rsidR="00D86E3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25A15497" wp14:editId="55C3059A">
                        <wp:extent cx="3492500" cy="1689100"/>
                        <wp:effectExtent l="0" t="0" r="0" b="6350"/>
                        <wp:docPr id="12886537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510197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2441" cy="170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29EFC7" w14:textId="38CE745F" w:rsidR="00D86E36" w:rsidRPr="001D3B8C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quantum=2</w:t>
                  </w:r>
                </w:p>
              </w:tc>
              <w:tc>
                <w:tcPr>
                  <w:tcW w:w="5556" w:type="dxa"/>
                </w:tcPr>
                <w:p w14:paraId="54B9B595" w14:textId="77777777" w:rsidR="00D86E36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54DDC6E1" wp14:editId="06C51381">
                        <wp:extent cx="3308350" cy="1689100"/>
                        <wp:effectExtent l="0" t="0" r="6350" b="6350"/>
                        <wp:docPr id="17248930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696693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3733" cy="170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0534C" w14:textId="2CFA501E" w:rsidR="00D86E36" w:rsidRPr="001D3B8C" w:rsidRDefault="00D86E36" w:rsidP="00DB6D27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quantum=10</w:t>
                  </w:r>
                </w:p>
              </w:tc>
            </w:tr>
          </w:tbl>
          <w:p w14:paraId="2FF56DD9" w14:textId="77777777" w:rsidR="009812A9" w:rsidRPr="001D3B8C" w:rsidRDefault="009812A9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0112D7" w14:textId="50A892C8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5C5926" wp14:editId="3DD4DC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46234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7E7D93A" id="Straight Connector 4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Banker’s algorithm and </w:t>
      </w:r>
    </w:p>
    <w:p w14:paraId="243CA7C9" w14:textId="59CD079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Analysis of the scheduling </w:t>
      </w: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257257" wp14:editId="79A03D1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52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4FAC559" id="Straight Connector 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</w:t>
      </w:r>
    </w:p>
    <w:p w14:paraId="45FD9027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553C48" wp14:editId="47F6593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37647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64B08" id="Straight Connector 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B90029C" w14:textId="2BAF342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C9829F" wp14:editId="5DA5005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321635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CAB1DD0" id="Partial Circle 3" o:spid="_x0000_s1026" style="position:absolute;margin-left:273pt;margin-top:717.4pt;width:52pt;height:43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0A65F1" wp14:editId="0FF596B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5925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5044345" id="Straight Connector 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37485" wp14:editId="28B9F93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621169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CCB89D3" id="Straight Connector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23-07-2026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C0D75D" w14:textId="46C61531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25</w:t>
      </w:r>
    </w:p>
    <w:p w14:paraId="5712E992" w14:textId="77777777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9B5B4" wp14:editId="00DC7942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5353155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8DA7A4" id="Partial Circle 3" o:spid="_x0000_s1026" style="position:absolute;margin-left:273.7pt;margin-top:793.1pt;width:49.2pt;height:36.9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76"/>
      </w:tblGrid>
      <w:tr w:rsidR="009812A9" w:rsidRPr="001D3B8C" w14:paraId="40B27842" w14:textId="77777777" w:rsidTr="00C25E0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626F8A1" w14:textId="7170BD86" w:rsidR="009812A9" w:rsidRPr="006B1CB2" w:rsidRDefault="009812A9" w:rsidP="006B1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D2489" w14:textId="6CFC4F38" w:rsidR="009812A9" w:rsidRPr="001D3B8C" w:rsidRDefault="00C25E0C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780843" wp14:editId="1DF1141D">
                  <wp:extent cx="7073900" cy="4616450"/>
                  <wp:effectExtent l="0" t="0" r="12700" b="12700"/>
                  <wp:docPr id="1902616406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  <w:p w14:paraId="590F72C3" w14:textId="5A900EEC" w:rsidR="009812A9" w:rsidRPr="001D3B8C" w:rsidRDefault="009812A9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9BC5884" w14:textId="697E5125" w:rsidR="009812A9" w:rsidRPr="001D3B8C" w:rsidRDefault="009812A9" w:rsidP="00D11A4E">
      <w:pPr>
        <w:tabs>
          <w:tab w:val="left" w:pos="510"/>
          <w:tab w:val="center" w:pos="5953"/>
          <w:tab w:val="left" w:pos="6624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6</w:t>
      </w:r>
      <w:r w:rsidR="00D11A4E">
        <w:rPr>
          <w:rStyle w:val="PageNumber"/>
          <w:rFonts w:ascii="Times New Roman" w:hAnsi="Times New Roman" w:cs="Times New Roman"/>
        </w:rPr>
        <w:tab/>
      </w:r>
    </w:p>
    <w:p w14:paraId="699C7FF1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DCD6BBB" wp14:editId="3CAAC1E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3327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17A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4FA1051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850E04D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1B99A86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6BBB" id="_x0000_s1039" type="#_x0000_t202" style="position:absolute;margin-left:0;margin-top:.4pt;width:238.9pt;height:93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fRy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XsTkKEMNzQmFcDAa&#10;DR8Gbjpwfyjp0WQV9b8PzAlK1BeDYm6K5TK6Mh2Wqw9zPLjLSH0ZYYYjVEUDJeP2JiQnj5yvUfRW&#10;JjleOpl6RvMklSajR3dentNfL89x9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jp9H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3BF17A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4FA1051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850E04D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1B99A86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42822EC3" w14:textId="77777777" w:rsidTr="004E494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AE38D73" w14:textId="6F8E0D0C" w:rsidR="00D11A4E" w:rsidRPr="006B1CB2" w:rsidRDefault="00D11A4E" w:rsidP="00D11A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7047D1">
              <w:rPr>
                <w:rFonts w:ascii="Times New Roman" w:hAnsi="Times New Roman" w:cs="Times New Roman"/>
                <w:sz w:val="24"/>
                <w:szCs w:val="24"/>
              </w:rPr>
              <w:t>Banker’s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</w:t>
            </w:r>
          </w:p>
          <w:p w14:paraId="16B653CA" w14:textId="77777777" w:rsidR="00D11A4E" w:rsidRPr="001D3B8C" w:rsidRDefault="00D11A4E" w:rsidP="00D11A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C9F87C7" w14:textId="48D33887" w:rsidR="007047D1" w:rsidRPr="00BD2DEA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D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1F28B290" w14:textId="1422AB3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Input the number of processes (n), resource types (m), Allocation, Max, and Available matrices. </w:t>
            </w:r>
          </w:p>
          <w:p w14:paraId="77570CE9" w14:textId="44F962C3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Calculate the Need Matrix: </w:t>
            </w:r>
          </w:p>
          <w:p w14:paraId="6197353D" w14:textId="77777777" w:rsidR="007047D1" w:rsidRPr="007047D1" w:rsidRDefault="007047D1" w:rsidP="007D6014">
            <w:pPr>
              <w:pStyle w:val="ListParagraph"/>
              <w:numPr>
                <w:ilvl w:val="1"/>
                <w:numId w:val="19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Need = Max − Allocation </w:t>
            </w:r>
          </w:p>
          <w:p w14:paraId="00E242E6" w14:textId="55B4BCB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Initialize: </w:t>
            </w:r>
          </w:p>
          <w:p w14:paraId="032D2DF3" w14:textId="77777777" w:rsidR="007047D1" w:rsidRPr="004B6E2C" w:rsidRDefault="007047D1" w:rsidP="007D6014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6E2C">
              <w:rPr>
                <w:rFonts w:ascii="Times New Roman" w:hAnsi="Times New Roman" w:cs="Times New Roman"/>
                <w:sz w:val="24"/>
                <w:szCs w:val="24"/>
              </w:rPr>
              <w:t xml:space="preserve">Work = Available </w:t>
            </w:r>
          </w:p>
          <w:p w14:paraId="77488630" w14:textId="77777777" w:rsidR="007047D1" w:rsidRPr="007047D1" w:rsidRDefault="007047D1" w:rsidP="007D6014">
            <w:pPr>
              <w:pStyle w:val="ListParagraph"/>
              <w:numPr>
                <w:ilvl w:val="1"/>
                <w:numId w:val="20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all processes as unfinished. </w:t>
            </w:r>
          </w:p>
          <w:p w14:paraId="3450CCA5" w14:textId="7C190E9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Repeat until all processes are finished: </w:t>
            </w:r>
          </w:p>
          <w:p w14:paraId="1AC7A225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Select an unfinished process whose Need ≤ Work. </w:t>
            </w:r>
          </w:p>
          <w:p w14:paraId="77A434DD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found: </w:t>
            </w:r>
          </w:p>
          <w:p w14:paraId="718CF0CD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Work = Work + Allocation </w:t>
            </w:r>
          </w:p>
          <w:p w14:paraId="46FEE5AE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the process as finished. </w:t>
            </w:r>
          </w:p>
          <w:p w14:paraId="3BBE0BC5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Add it to the Safe Sequence. </w:t>
            </w:r>
          </w:p>
          <w:p w14:paraId="04D649F4" w14:textId="77777777" w:rsidR="007047D1" w:rsidRPr="007047D1" w:rsidRDefault="007047D1" w:rsidP="007D6014">
            <w:pPr>
              <w:pStyle w:val="ListParagraph"/>
              <w:numPr>
                <w:ilvl w:val="1"/>
                <w:numId w:val="23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no suitable process is found, stop. </w:t>
            </w:r>
          </w:p>
          <w:p w14:paraId="2BDFD0C3" w14:textId="784DF76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Check the result: </w:t>
            </w:r>
          </w:p>
          <w:p w14:paraId="44588861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all processes are finished, the system is in a Safe State and display the Safe Sequence. </w:t>
            </w:r>
          </w:p>
          <w:p w14:paraId="72ECD274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Otherwise, the system is in an Unsafe State. </w:t>
            </w:r>
          </w:p>
          <w:p w14:paraId="43C2BBD6" w14:textId="71BCCC0C" w:rsidR="00D11A4E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31DB7A" w14:textId="0E9A8FEC" w:rsidR="009812A9" w:rsidRPr="006B1CB2" w:rsidRDefault="009812A9" w:rsidP="004E49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56BD9822" w14:textId="0E90E7E9" w:rsidR="009812A9" w:rsidRPr="001D3B8C" w:rsidRDefault="009812A9" w:rsidP="004E494C">
            <w:pPr>
              <w:rPr>
                <w:rFonts w:ascii="Times New Roman" w:hAnsi="Times New Roman" w:cs="Times New Roman"/>
              </w:rPr>
            </w:pPr>
          </w:p>
        </w:tc>
      </w:tr>
    </w:tbl>
    <w:p w14:paraId="1748C39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295E6C" wp14:editId="6D18200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9179825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1937B" id="Straight Connector 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8415A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90F791" wp14:editId="417665D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74275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4DD510" id="Straight Connector 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2F4072E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2DE615" wp14:editId="59E0B2E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678634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9A0A32" id="Straight Connector 6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685C93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3D45AE" wp14:editId="3ED82782">
                <wp:simplePos x="0" y="0"/>
                <wp:positionH relativeFrom="margin">
                  <wp:posOffset>3479227</wp:posOffset>
                </wp:positionH>
                <wp:positionV relativeFrom="paragraph">
                  <wp:posOffset>8953536</wp:posOffset>
                </wp:positionV>
                <wp:extent cx="625033" cy="526648"/>
                <wp:effectExtent l="0" t="0" r="22860" b="26035"/>
                <wp:wrapNone/>
                <wp:docPr id="191472384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20DB28C" id="Partial Circle 3" o:spid="_x0000_s1026" style="position:absolute;margin-left:273.95pt;margin-top:705pt;width:49.2pt;height:41.4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/jtUOAAAAANAQAADwAAAGRycy9kb3ducmV2Lnht&#10;bEyPwU7DMBBE70j8g7VIXBB1GtKUhDgVIOBOoHcn3sYRsR3Fbpr069me4LgzT7MzxW42PZtw9J2z&#10;AtarCBjaxqnOtgK+v97vH4H5IK2SvbMoYEEPu/L6qpC5cif7iVMVWkYh1udSgA5hyDn3jUYj/coN&#10;aMk7uNHIQOfYcjXKE4WbnsdRlHIjO0sftBzwVWPzUx2NgLeXzdksk/5w+0N2rmNXzendIsTtzfz8&#10;BCzgHP5guNSn6lBSp9odrfKsF7BJthmhZCTriFYRkibpA7D6ImVxBrws+P8V5S8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/jtU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50CE38" wp14:editId="7A040A7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07010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BC7A2" id="Straight Connector 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117190" wp14:editId="203E52FE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204771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CCE7FB" id="Straight Connector 7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87D48AE" w14:textId="77777777" w:rsidR="00036627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7</w:t>
      </w:r>
    </w:p>
    <w:p w14:paraId="4DDEF6BC" w14:textId="077617D7" w:rsidR="009812A9" w:rsidRPr="001D3B8C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029E29" wp14:editId="1C0518DA">
                <wp:simplePos x="0" y="0"/>
                <wp:positionH relativeFrom="margin">
                  <wp:posOffset>3488018</wp:posOffset>
                </wp:positionH>
                <wp:positionV relativeFrom="paragraph">
                  <wp:posOffset>9930409</wp:posOffset>
                </wp:positionV>
                <wp:extent cx="624840" cy="526415"/>
                <wp:effectExtent l="0" t="0" r="22860" b="26035"/>
                <wp:wrapNone/>
                <wp:docPr id="111020425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B34F625" id="Partial Circle 3" o:spid="_x0000_s1026" style="position:absolute;margin-left:274.65pt;margin-top:781.9pt;width:49.2pt;height:41.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SOF7L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59F4BF9A" w14:textId="77777777" w:rsidTr="004E494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DAC66E8" w14:textId="24273109" w:rsidR="009812A9" w:rsidRPr="001D3B8C" w:rsidRDefault="009812A9" w:rsidP="004E4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74BA6C" w14:textId="6E4E2A7D" w:rsidR="00364B24" w:rsidRDefault="009812A9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D11A4E">
        <w:rPr>
          <w:rStyle w:val="PageNumber"/>
          <w:rFonts w:ascii="Times New Roman" w:hAnsi="Times New Roman" w:cs="Times New Roman"/>
        </w:rPr>
        <w:t>28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374EC9A9" w14:textId="6AC6731F" w:rsidR="00F30938" w:rsidRPr="00F30938" w:rsidRDefault="00364B24" w:rsidP="00F30938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5DF328A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1EEF456" wp14:editId="07205EE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635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0A4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5DF6CA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7585693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FE34AC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EF456" id="_x0000_s1040" type="#_x0000_t202" style="position:absolute;margin-left:0;margin-top:.4pt;width:238.9pt;height:93.65pt;z-index:251786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7c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2XcXkKMMW2iMK4WAy&#10;Gj4M3PTg/lAyoMka6n/vmROUqC8GxVwVVRVdmQ7V4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Xkbt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9E80A4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5DF6CA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7585693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FE34AC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38B36506" w14:textId="77777777" w:rsidTr="00F51AAA">
        <w:trPr>
          <w:trHeight w:val="1405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46B2179" w14:textId="6D1CF582" w:rsidR="00F30938" w:rsidRDefault="00F51AAA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3EA7EF4" w14:textId="23A5248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61523AB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406267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47DEB354" w14:textId="4E66C6DA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n, m, alloc[10][10], max[10][10], need[10][10], avail[10], finish[10] = {0}, safeSeq[10], count = 0;</w:t>
            </w:r>
          </w:p>
          <w:p w14:paraId="4592841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2699C3BD" w14:textId="702B4AE6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resource types: "); scanf("%d", &amp;m);</w:t>
            </w:r>
          </w:p>
          <w:p w14:paraId="73F6EAD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Allocation Matrix:\n");</w:t>
            </w:r>
          </w:p>
          <w:p w14:paraId="629C61B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A2C1A43" w14:textId="01A7E98B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scanf("%d", &amp;alloc[i][j]);</w:t>
            </w:r>
          </w:p>
          <w:p w14:paraId="48F84BB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Max Matrix:\n");</w:t>
            </w:r>
          </w:p>
          <w:p w14:paraId="787C867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5C40444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{</w:t>
            </w:r>
          </w:p>
          <w:p w14:paraId="2888FE3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scanf("%d", &amp;max[i][j]);</w:t>
            </w:r>
          </w:p>
          <w:p w14:paraId="2A8C4477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need[i][j] = max[i][j] - alloc[i][j];</w:t>
            </w:r>
          </w:p>
          <w:p w14:paraId="33F20D51" w14:textId="0FD69CF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7F5B75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Available Resources:\n");</w:t>
            </w:r>
          </w:p>
          <w:p w14:paraId="35E6A6BC" w14:textId="68973F5C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scanf("%d", &amp;avail[j]);</w:t>
            </w:r>
          </w:p>
          <w:p w14:paraId="6C974DC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work[10];</w:t>
            </w:r>
          </w:p>
          <w:p w14:paraId="038F3F6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work[j] = avail[j];</w:t>
            </w:r>
          </w:p>
          <w:p w14:paraId="2864018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while (count &lt; n) {</w:t>
            </w:r>
          </w:p>
          <w:p w14:paraId="1F9B9C5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int found = 0;</w:t>
            </w:r>
          </w:p>
          <w:p w14:paraId="2FCA937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0987595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if (!finish[i]) {</w:t>
            </w:r>
          </w:p>
          <w:p w14:paraId="287AA7F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possible = 1;</w:t>
            </w:r>
          </w:p>
          <w:p w14:paraId="048B386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for (int j = 0; j &lt; m; j++) {</w:t>
            </w:r>
          </w:p>
          <w:p w14:paraId="6C008B2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(need[i][j] &gt; work[j]) { possible = 0; break; }</w:t>
            </w:r>
          </w:p>
          <w:p w14:paraId="297F4AB9" w14:textId="0A47BE72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1A47A83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(possible) {</w:t>
            </w:r>
          </w:p>
          <w:p w14:paraId="4A0DC15D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for (int j = 0; j &lt; m; j++) work[j] += alloc[i][j];</w:t>
            </w:r>
          </w:p>
          <w:p w14:paraId="0AE3E995" w14:textId="77777777" w:rsidR="00F30938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safeSeq[count++] = i;</w:t>
            </w:r>
          </w:p>
          <w:p w14:paraId="4FF2E994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41D40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8D5EA" w14:textId="775BB374" w:rsidR="00F51AAA" w:rsidRPr="00F51AAA" w:rsidRDefault="00F51AAA" w:rsidP="00F51AAA">
            <w:pPr>
              <w:tabs>
                <w:tab w:val="left" w:pos="336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76A0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FE46813" wp14:editId="7879A3A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88092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3A01BB" id="Straight Connector 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9EC4A84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881628" wp14:editId="18C6EA4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54331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B8F3C" id="Straight Connector 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F382F9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1769DC" wp14:editId="7744E73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952360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E0A17AE" id="Straight Connector 6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0F435D8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686349" wp14:editId="2C87DFF2">
                <wp:simplePos x="0" y="0"/>
                <wp:positionH relativeFrom="margin">
                  <wp:posOffset>3477297</wp:posOffset>
                </wp:positionH>
                <wp:positionV relativeFrom="paragraph">
                  <wp:posOffset>9020810</wp:posOffset>
                </wp:positionV>
                <wp:extent cx="660400" cy="546100"/>
                <wp:effectExtent l="0" t="0" r="25400" b="25400"/>
                <wp:wrapNone/>
                <wp:docPr id="9986087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CD5C58" id="Partial Circle 3" o:spid="_x0000_s1026" style="position:absolute;margin-left:273.8pt;margin-top:710.3pt;width:52pt;height:43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AgflTc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7556B4E" wp14:editId="53027D6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70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3748E6B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91D21B" wp14:editId="723608A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113331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7AAFA10" id="Straight Connector 7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F80E13F" w14:textId="16196F22" w:rsidR="00F30938" w:rsidRDefault="00F30938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29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680DCD6C" w14:textId="77777777" w:rsidR="00F30938" w:rsidRDefault="00F30938" w:rsidP="00F30938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25E046" wp14:editId="55EF82E0">
                <wp:simplePos x="0" y="0"/>
                <wp:positionH relativeFrom="margin">
                  <wp:posOffset>3479165</wp:posOffset>
                </wp:positionH>
                <wp:positionV relativeFrom="paragraph">
                  <wp:posOffset>10180320</wp:posOffset>
                </wp:positionV>
                <wp:extent cx="624840" cy="469265"/>
                <wp:effectExtent l="0" t="0" r="22860" b="26035"/>
                <wp:wrapNone/>
                <wp:docPr id="187029144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6E8808" id="Partial Circle 3" o:spid="_x0000_s1026" style="position:absolute;margin-left:273.95pt;margin-top:801.6pt;width:49.2pt;height:36.9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Eoa97P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143"/>
      </w:tblGrid>
      <w:tr w:rsidR="00F30938" w14:paraId="1F342A1F" w14:textId="77777777" w:rsidTr="00F30938">
        <w:trPr>
          <w:trHeight w:val="15606"/>
        </w:trPr>
        <w:tc>
          <w:tcPr>
            <w:tcW w:w="11143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A6705C4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finish[i] = 1;</w:t>
            </w:r>
          </w:p>
          <w:p w14:paraId="058875FA" w14:textId="2AF86A23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found = 1; }</w:t>
            </w:r>
          </w:p>
          <w:p w14:paraId="5F22B85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2067DC7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14208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if (!found) break;</w:t>
            </w:r>
          </w:p>
          <w:p w14:paraId="6F601DF3" w14:textId="36A52314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69D41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if (count == n) {</w:t>
            </w:r>
          </w:p>
          <w:p w14:paraId="57FA1D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 SAFE STATE.\nSafe Sequence: ");</w:t>
            </w:r>
          </w:p>
          <w:p w14:paraId="314C374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printf("P%d ", safeSeq[i] + 1);</w:t>
            </w:r>
          </w:p>
          <w:p w14:paraId="53F0D00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printf("\n");</w:t>
            </w:r>
          </w:p>
          <w:p w14:paraId="586A1381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87B301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an UNSAFE STATE (Deadlock possible).\n");</w:t>
            </w:r>
          </w:p>
          <w:p w14:paraId="28F03E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5D94F3B" w14:textId="4FB3A2E1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return 0;}</w:t>
            </w:r>
          </w:p>
          <w:p w14:paraId="1F35445D" w14:textId="5A89464B" w:rsidR="00F51AAA" w:rsidRDefault="00F51AAA" w:rsidP="00F51AA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A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31AD0C44" w14:textId="0A0C34B5" w:rsidR="00F51AAA" w:rsidRDefault="00454DB3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4DB3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114EC5C5" wp14:editId="1BDF5E1D">
                  <wp:extent cx="4489450" cy="1898650"/>
                  <wp:effectExtent l="0" t="0" r="6350" b="6350"/>
                  <wp:docPr id="4031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72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421" cy="193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8ED7B" w14:textId="77777777" w:rsidR="00FC5666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FC9B543" w14:textId="44EAE348" w:rsidR="0080163F" w:rsidRDefault="0080163F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163F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21E2ACF" wp14:editId="70847A70">
                  <wp:extent cx="4489450" cy="2432050"/>
                  <wp:effectExtent l="0" t="0" r="6350" b="6350"/>
                  <wp:docPr id="173104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445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297" cy="24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E5028" w14:textId="77777777" w:rsidR="00FC5666" w:rsidRPr="00F51AAA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48EA3F0" w14:textId="2BB5AC06" w:rsidR="00F30938" w:rsidRDefault="00FC5666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FC5666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739533B3" wp14:editId="721BFB99">
                  <wp:extent cx="4489450" cy="2279650"/>
                  <wp:effectExtent l="0" t="0" r="6350" b="6350"/>
                  <wp:docPr id="1009273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733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98" cy="227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1C174" w14:textId="098D7BB7" w:rsidR="0042282E" w:rsidRDefault="00F30938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30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73D9B2C3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D27317A" wp14:editId="43A2047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5438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78CC2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D9FADA4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1D54B24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EB06065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317A" id="_x0000_s1041" type="#_x0000_t202" style="position:absolute;margin-left:0;margin-top:.4pt;width:238.9pt;height:93.65pt;z-index:251819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Aq/gEAANYDAAAOAAAAZHJzL2Uyb0RvYy54bWysU8tu2zAQvBfoPxC813rYa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ryjhGCuK5apcLFMNVj+nW+fDZwGaxE1DHU41wbPDvQ+xHVY//xKrGbiTSqXJKkOG&#10;hq6qskoJFxEtAxpPSd3QZR6/yQqR5SfTpuTApJr2WECZE+3IdOIcxu1IZItdVzE5yrCF9ohCOJiM&#10;hg8DNz24P5QMaLKG+t975gQl6otBMVfFYhFdmQ6L6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dTAC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5B78CC2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D9FADA4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1D54B24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EB06065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00C3FA36" w14:textId="77777777" w:rsidTr="00A85FFD">
        <w:trPr>
          <w:trHeight w:val="14202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ABD9E8" w14:textId="7A78C95B" w:rsidR="0042282E" w:rsidRPr="001D3B8C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the following Memory Allocation Methods for fixed partition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>First Fit b) Worst Fit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 c) Best Fit</w:t>
            </w:r>
          </w:p>
          <w:p w14:paraId="38D33E85" w14:textId="41651709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A. First Fit</w:t>
            </w:r>
          </w:p>
          <w:p w14:paraId="1B1258BA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3F3F237A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7440DC3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774DA643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8F048A7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352039A9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the partitions from the first partition. </w:t>
            </w:r>
          </w:p>
          <w:p w14:paraId="3050E023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an unallocated partition is large enough, allocate it to the process. </w:t>
            </w:r>
          </w:p>
          <w:p w14:paraId="29B36D17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Mark the partition as allocated and stop searching. </w:t>
            </w:r>
          </w:p>
          <w:p w14:paraId="636CE50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 for each allocated partition: </w:t>
            </w:r>
          </w:p>
          <w:p w14:paraId="639BC118" w14:textId="77777777" w:rsidR="00F92CD0" w:rsidRPr="00A85FFD" w:rsidRDefault="00F92CD0" w:rsidP="007D6014">
            <w:pPr>
              <w:pStyle w:val="List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694B9759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71C8A504" w14:textId="41DE17FF" w:rsidR="0042282E" w:rsidRPr="00A85FFD" w:rsidRDefault="00F92CD0" w:rsidP="00A85FFD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396F6E2F" w14:textId="116472B8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B. Worst Fit</w:t>
            </w:r>
          </w:p>
          <w:p w14:paraId="02E2D1ED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2AECDB3C" w14:textId="20747B3D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5BA34C8F" w14:textId="51EF882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22BCF9E5" w14:textId="6A18F829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46CB87E7" w14:textId="032D4F1B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09298E3A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1A41EA5D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largest partition that is large enough for the process. </w:t>
            </w:r>
          </w:p>
          <w:p w14:paraId="6DC8BA77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48A6486A" w14:textId="1EE5EDA8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E34D49D" w14:textId="77777777" w:rsidR="00FB1DAB" w:rsidRPr="00A85FFD" w:rsidRDefault="00FB1DAB" w:rsidP="007D6014">
            <w:pPr>
              <w:pStyle w:val="List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3BCD572A" w14:textId="04A2CCA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49B5BFA6" w14:textId="3B55C149" w:rsidR="0042282E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  <w:p w14:paraId="43B2B4CD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C. Best Fit</w:t>
            </w:r>
          </w:p>
          <w:p w14:paraId="39CEFBEF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54A3C30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297E077D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62F20A5E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A84AEAF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7BBC920A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0C3B7E4D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smallest partition that is large enough for the process. </w:t>
            </w:r>
          </w:p>
          <w:p w14:paraId="6168FC67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13A7F09C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CC64772" w14:textId="77777777" w:rsidR="00A85FFD" w:rsidRPr="00A85FFD" w:rsidRDefault="00A85FFD" w:rsidP="00A85FFD">
            <w:pPr>
              <w:pStyle w:val="ListParagraph"/>
              <w:numPr>
                <w:ilvl w:val="1"/>
                <w:numId w:val="30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4DAFB1C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54955AA9" w14:textId="66863049" w:rsidR="0042282E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</w:tc>
      </w:tr>
    </w:tbl>
    <w:p w14:paraId="7962A3E9" w14:textId="6BCB357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99124D7" wp14:editId="103F1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9653061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79DF" id="Straight Connector 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42282E">
        <w:rPr>
          <w:rFonts w:ascii="Times New Roman" w:hAnsi="Times New Roman" w:cs="Times New Roman"/>
          <w:b/>
          <w:sz w:val="32"/>
          <w:szCs w:val="32"/>
        </w:rPr>
        <w:t>Implementation of</w:t>
      </w:r>
    </w:p>
    <w:p w14:paraId="5837079F" w14:textId="6500187D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A2E8FC" wp14:editId="2AD0FAF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26046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BBF86" id="Straight Connector 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 Allocation Methods</w:t>
      </w:r>
    </w:p>
    <w:p w14:paraId="522C4C62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E38B364" wp14:editId="5046DF1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660105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AF013" id="Straight Connector 6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87B1B7B" w14:textId="1216141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EA48EE" wp14:editId="3BFCB3CB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925864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0177" id="Partial Circle 3" o:spid="_x0000_s1026" style="position:absolute;margin-left:273pt;margin-top:717.4pt;width:52pt;height:43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A4AB6" wp14:editId="1C610B6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90567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D1721" id="Straight Connector 5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1FF1561" wp14:editId="41E4157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6475157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C0762" id="Straight Connector 7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5D9E2EC" w14:textId="23F05973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31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42E35C23" w14:textId="77777777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61826EF" wp14:editId="479A7B36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135482475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0B4F" id="Partial Circle 3" o:spid="_x0000_s1026" style="position:absolute;margin-left:273.95pt;margin-top:795.1pt;width:49.2pt;height:36.9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42282E" w14:paraId="25FE72E1" w14:textId="77777777" w:rsidTr="00CA6D8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75293D7" w14:textId="77777777" w:rsidR="0042282E" w:rsidRPr="00A85FFD" w:rsidRDefault="0042282E" w:rsidP="00A85FFD">
            <w:pPr>
              <w:spacing w:line="360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2D89D810" w14:textId="7825D469" w:rsidR="0042282E" w:rsidRDefault="0042282E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32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1C32ABBE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C759F09" wp14:editId="1762DCA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72598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3F077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3CD94D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9312A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90226C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9F09" id="_x0000_s1042" type="#_x0000_t202" style="position:absolute;margin-left:0;margin-top:.4pt;width:238.9pt;height:93.6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CNwu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C53F077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3CD94D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9312A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90226C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7A2D107C" w14:textId="77777777" w:rsidTr="00CA6D88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EF347E7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1A4561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479A0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AAB5E" w14:textId="088E38D0" w:rsidR="0042282E" w:rsidRPr="001D3B8C" w:rsidRDefault="009E1269" w:rsidP="009E1269">
            <w:pPr>
              <w:tabs>
                <w:tab w:val="left" w:pos="230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DDE4EFF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6B70DD0" wp14:editId="7799D20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874274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63C3C" id="Straight Connector 4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489607B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1B6534" wp14:editId="2D06761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340171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829CF" id="Straight Connector 1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473256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BED80BC" wp14:editId="11709C7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713531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41A4" id="Straight Connector 6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62FD68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82F57ED" wp14:editId="3B4CD8A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235960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94767" id="Partial Circle 3" o:spid="_x0000_s1026" style="position:absolute;margin-left:273pt;margin-top:717.4pt;width:52pt;height:43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E1FF89A" wp14:editId="7B90EA6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967117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D3E5" id="Straight Connector 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7E90E6" wp14:editId="6F8982A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07894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D25AF" id="Straight Connector 7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BA07BC3" w14:textId="25906031" w:rsidR="009E1269" w:rsidRDefault="0042282E" w:rsidP="0042282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33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FFD777D" w14:textId="77777777" w:rsidR="009E1269" w:rsidRPr="001D3B8C" w:rsidRDefault="009E1269" w:rsidP="009E1269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F7AB17" wp14:editId="506B96E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57084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BF86" id="Partial Circle 3" o:spid="_x0000_s1026" style="position:absolute;margin-left:0;margin-top:786.5pt;width:49.2pt;height:41.45pt;z-index:251844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E1269" w:rsidRPr="001D3B8C" w14:paraId="4EFDC83D" w14:textId="77777777" w:rsidTr="00CA6D88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DDD9E9" w14:textId="77777777" w:rsidR="009E1269" w:rsidRPr="001D3B8C" w:rsidRDefault="009E1269" w:rsidP="00CA6D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78B05" w14:textId="110B3494" w:rsidR="009E1269" w:rsidRDefault="007F6D54" w:rsidP="007F6D54">
      <w:pPr>
        <w:tabs>
          <w:tab w:val="left" w:pos="3200"/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</w:rPr>
        <w:t xml:space="preserve">             </w:t>
      </w:r>
      <w:r w:rsidRPr="001D3B8C">
        <w:rPr>
          <w:rStyle w:val="PageNumber"/>
          <w:rFonts w:ascii="Times New Roman" w:hAnsi="Times New Roman" w:cs="Times New Roman"/>
        </w:rPr>
        <w:t>25071A6212</w:t>
      </w:r>
      <w:r>
        <w:rPr>
          <w:rStyle w:val="PageNumber"/>
        </w:rPr>
        <w:tab/>
      </w:r>
      <w:r>
        <w:rPr>
          <w:rStyle w:val="PageNumber"/>
        </w:rPr>
        <w:tab/>
      </w:r>
      <w:r w:rsidR="009E1269">
        <w:rPr>
          <w:rStyle w:val="PageNumber"/>
        </w:rPr>
        <w:fldChar w:fldCharType="begin"/>
      </w:r>
      <w:r w:rsidR="009E1269">
        <w:rPr>
          <w:rStyle w:val="PageNumber"/>
        </w:rPr>
        <w:instrText xml:space="preserve"> PAGE </w:instrText>
      </w:r>
      <w:r w:rsidR="009E1269">
        <w:rPr>
          <w:rStyle w:val="PageNumber"/>
        </w:rPr>
        <w:fldChar w:fldCharType="separate"/>
      </w:r>
      <w:r w:rsidR="00B55241">
        <w:rPr>
          <w:rStyle w:val="PageNumber"/>
          <w:noProof/>
        </w:rPr>
        <w:t>34</w:t>
      </w:r>
      <w:r w:rsidR="009E1269">
        <w:rPr>
          <w:rStyle w:val="PageNumber"/>
        </w:rPr>
        <w:fldChar w:fldCharType="end"/>
      </w:r>
    </w:p>
    <w:p w14:paraId="463666F7" w14:textId="4EE109DE" w:rsidR="000D2E24" w:rsidRPr="001D3B8C" w:rsidRDefault="009E1269" w:rsidP="000D2E24">
      <w:pPr>
        <w:rPr>
          <w:rFonts w:ascii="Times New Roman" w:hAnsi="Times New Roman" w:cs="Times New Roman"/>
        </w:rPr>
      </w:pPr>
      <w:r w:rsidRPr="009E1269">
        <w:rPr>
          <w:rFonts w:ascii="Times New Roman" w:hAnsi="Times New Roman" w:cs="Times New Roman"/>
        </w:rPr>
        <w:br w:type="page"/>
      </w:r>
      <w:r w:rsidR="000D2E24"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FC3B52D" wp14:editId="30352A6B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24589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56C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764E1F1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0B0A80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9E9368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B52D" id="_x0000_s1043" type="#_x0000_t202" style="position:absolute;margin-left:0;margin-top:.4pt;width:238.9pt;height:93.65pt;z-index:251847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I6rB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3556C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764E1F1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0B0A80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9E9368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2E24"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2FBAC7A2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018E49A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  <w:p w14:paraId="4606BDBD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0BA9D4AE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#include &lt;stdio.h&gt;</w:t>
            </w:r>
          </w:p>
          <w:p w14:paraId="0D50C29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int main() {</w:t>
            </w:r>
          </w:p>
          <w:p w14:paraId="6E4621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printf("Roll no: 25071A6212\n");</w:t>
            </w:r>
          </w:p>
          <w:p w14:paraId="1382F4DF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21F8DB3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2FE9C6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5CC309F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416112F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4421018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41440DD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 </w:t>
            </w:r>
          </w:p>
          <w:p w14:paraId="6AD4496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scanf("%d", &amp;psize[i]); alloc[i] = -1;</w:t>
            </w:r>
          </w:p>
          <w:p w14:paraId="6D119D4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}</w:t>
            </w:r>
          </w:p>
          <w:p w14:paraId="57CBC67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3F89D8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264026C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061CC3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alloc[i] = j;</w:t>
            </w:r>
          </w:p>
          <w:p w14:paraId="18817D8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occupied[j] = 1;</w:t>
            </w:r>
          </w:p>
          <w:p w14:paraId="3ABA14A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break; }  }    }</w:t>
            </w:r>
          </w:p>
          <w:p w14:paraId="0FB694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6A6E795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2B3198FB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28C6ACA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68D94EFD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else</w:t>
            </w:r>
          </w:p>
          <w:p w14:paraId="73B82A1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printf("P%d\t%d\t\tNot Allocated\t-\t\t-\n", i + 1, psize[i]);}</w:t>
            </w:r>
          </w:p>
          <w:p w14:paraId="7B33503A" w14:textId="77777777" w:rsidR="000D2E24" w:rsidRPr="00871D9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D66FA5">
              <w:rPr>
                <w:rFonts w:ascii="Times New Roman" w:hAnsi="Times New Roman" w:cs="Times New Roman"/>
              </w:rPr>
              <w:t xml:space="preserve">    return 0;}</w:t>
            </w:r>
          </w:p>
          <w:p w14:paraId="7A99B0C9" w14:textId="77777777" w:rsidR="000D2E24" w:rsidRPr="00D66FA5" w:rsidRDefault="000D2E24" w:rsidP="00F77F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6F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752008A0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DE4C7F6" wp14:editId="0CD7F805">
                  <wp:extent cx="3775075" cy="1200647"/>
                  <wp:effectExtent l="0" t="0" r="0" b="0"/>
                  <wp:docPr id="142891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1921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54" cy="122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DAD5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528E83" wp14:editId="7E32285A">
                  <wp:extent cx="3779520" cy="1367624"/>
                  <wp:effectExtent l="0" t="0" r="0" b="4445"/>
                  <wp:docPr id="74802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2555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82" cy="138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30F33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43130F" wp14:editId="593F04C8">
                  <wp:extent cx="3778885" cy="1351722"/>
                  <wp:effectExtent l="0" t="0" r="0" b="1270"/>
                  <wp:docPr id="851560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605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833" cy="138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95CD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1A760CB" wp14:editId="6D393A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7457307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FFB2" id="Straight Connector 4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FBC1094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782D936" wp14:editId="01D3CB4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37681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B7248" id="Straight Connector 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D4E17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293FE6" wp14:editId="0A8538B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444339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13990" id="Straight Connector 6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DDB95EA" w14:textId="2A446C7B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66E664" wp14:editId="4E5864EC">
                <wp:simplePos x="0" y="0"/>
                <wp:positionH relativeFrom="margin">
                  <wp:posOffset>3536448</wp:posOffset>
                </wp:positionH>
                <wp:positionV relativeFrom="paragraph">
                  <wp:posOffset>9208770</wp:posOffset>
                </wp:positionV>
                <wp:extent cx="624840" cy="469265"/>
                <wp:effectExtent l="0" t="0" r="22860" b="26035"/>
                <wp:wrapNone/>
                <wp:docPr id="16773127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99D4" id="Partial Circle 3" o:spid="_x0000_s1026" style="position:absolute;margin-left:278.45pt;margin-top:725.1pt;width:49.2pt;height:36.9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B051C5" wp14:editId="2C40646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56635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2291" id="Straight Connector 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8DDF13D" wp14:editId="457C653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242513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8DC6" id="Straight Connector 7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C12DE4A" w14:textId="29EAE53A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35</w:t>
      </w:r>
      <w:r>
        <w:rPr>
          <w:rStyle w:val="PageNumber"/>
        </w:rPr>
        <w:fldChar w:fldCharType="end"/>
      </w:r>
    </w:p>
    <w:p w14:paraId="3AE6A422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04491DA" wp14:editId="719C36FA">
                <wp:simplePos x="0" y="0"/>
                <wp:positionH relativeFrom="margin">
                  <wp:posOffset>3515360</wp:posOffset>
                </wp:positionH>
                <wp:positionV relativeFrom="paragraph">
                  <wp:posOffset>10127394</wp:posOffset>
                </wp:positionV>
                <wp:extent cx="624840" cy="469265"/>
                <wp:effectExtent l="0" t="0" r="22860" b="26035"/>
                <wp:wrapNone/>
                <wp:docPr id="131068150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D0EF" id="Partial Circle 3" o:spid="_x0000_s1026" style="position:absolute;margin-left:276.8pt;margin-top:797.45pt;width:49.2pt;height:36.9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tYjXj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5D522F54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D3391BB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Worst Fit </w:t>
            </w:r>
          </w:p>
          <w:p w14:paraId="7E6A838E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45C982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#include &lt;stdio.h&gt;</w:t>
            </w:r>
          </w:p>
          <w:p w14:paraId="2B5061D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int main() {</w:t>
            </w:r>
          </w:p>
          <w:p w14:paraId="45C7026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printf("Roll no: 25071A6212\n");</w:t>
            </w:r>
          </w:p>
          <w:p w14:paraId="7EB3D5D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541FDB0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5222BF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6AFD010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071CB3F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73310FE0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3C3AFBF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3DE0E24F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7756D7A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int worstIdx = -1;</w:t>
            </w:r>
          </w:p>
          <w:p w14:paraId="599BEB2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4D99D82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2206B3A7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if (worstIdx == -1 || bsize[j] &gt; bsize[worstIdx])</w:t>
            </w:r>
          </w:p>
          <w:p w14:paraId="7626D2D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    worstIdx = j;}    }</w:t>
            </w:r>
          </w:p>
          <w:p w14:paraId="4A72DB9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(worstIdx != -1) {</w:t>
            </w:r>
          </w:p>
          <w:p w14:paraId="335F224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alloc[i] = worstIdx;</w:t>
            </w:r>
          </w:p>
          <w:p w14:paraId="63B298E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occupied[worstIdx] = 1; }}</w:t>
            </w:r>
          </w:p>
          <w:p w14:paraId="55A13FC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26183E9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0B25C80D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378601B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7C0BCD4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else</w:t>
            </w:r>
          </w:p>
          <w:p w14:paraId="6BCF75C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printf("P%d\t%d\t\tNot Allocated\t-\t\t-\n", i + 1, psize[i]); }</w:t>
            </w:r>
          </w:p>
          <w:p w14:paraId="10E67B10" w14:textId="77777777" w:rsidR="000D2E24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55241">
              <w:rPr>
                <w:rFonts w:ascii="Times New Roman" w:hAnsi="Times New Roman" w:cs="Times New Roman"/>
              </w:rPr>
              <w:t xml:space="preserve">    return 0;}</w:t>
            </w:r>
          </w:p>
          <w:p w14:paraId="750BBC99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E4F24BA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524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F60C69" wp14:editId="4A46C7B9">
                  <wp:extent cx="4065270" cy="1470660"/>
                  <wp:effectExtent l="0" t="0" r="0" b="0"/>
                  <wp:docPr id="222343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436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426" cy="147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0EA2F" w14:textId="77777777" w:rsidR="000D2E24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68EB29" wp14:editId="0C124D67">
                  <wp:extent cx="4065270" cy="1510748"/>
                  <wp:effectExtent l="0" t="0" r="0" b="0"/>
                  <wp:docPr id="184976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653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31" cy="15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4D527" w14:textId="77777777" w:rsidR="000D2E24" w:rsidRPr="00D66FA5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30232A" wp14:editId="12C1C552">
                  <wp:extent cx="4065270" cy="1653872"/>
                  <wp:effectExtent l="0" t="0" r="0" b="3810"/>
                  <wp:docPr id="80952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23817" name=""/>
                          <pic:cNvPicPr/>
                        </pic:nvPicPr>
                        <pic:blipFill rotWithShape="1">
                          <a:blip r:embed="rId40"/>
                          <a:srcRect t="2274" r="14359" b="6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823" cy="1662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E9484" w14:textId="204699B4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801"/>
        </w:tabs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36</w:t>
      </w:r>
      <w:r>
        <w:rPr>
          <w:rStyle w:val="PageNumber"/>
        </w:rPr>
        <w:fldChar w:fldCharType="end"/>
      </w:r>
    </w:p>
    <w:p w14:paraId="3FC44E1D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EBBA412" wp14:editId="6F9212B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541913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A04D9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E8F3A4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D7A954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287D1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BA412" id="_x0000_s1044" type="#_x0000_t202" style="position:absolute;margin-left:0;margin-top:.4pt;width:238.9pt;height:93.65pt;z-index:251854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dt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bYdWo4ylBDc0IhHIxG&#10;w4eBmw7cH0p6NFlF/e8Dc4IS9cWgmJtiuYyuTMFy9WGOgbvM1JcZZjhCVTRQMm5vQnLyyPkaRW9l&#10;kuOlk6lnNE9SaTJ6dOdlnP56eY67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uQh2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68A04D9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E8F3A4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D7A954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287D1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790A7464" w14:textId="77777777" w:rsidTr="00F77F0F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F597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Best Fit </w:t>
            </w:r>
          </w:p>
          <w:p w14:paraId="30B9A2D0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CA7D07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#include &lt;stdio.h&gt;</w:t>
            </w:r>
          </w:p>
          <w:p w14:paraId="2CF63DD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int main() {</w:t>
            </w:r>
          </w:p>
          <w:p w14:paraId="7DAEAF8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printf("Roll no: 25071A6212\n");</w:t>
            </w:r>
          </w:p>
          <w:p w14:paraId="318FB84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719CB8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245C48D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0363947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1E432E5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125661C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16F2E24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7EDF410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</w:p>
          <w:p w14:paraId="55CE090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C3D0B9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int bestIdx = -1;</w:t>
            </w:r>
          </w:p>
          <w:p w14:paraId="2CF3571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0E61952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50A4CE8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if (bestIdx == -1 || bsize[j] &lt; bsize[bestIdx])</w:t>
            </w:r>
          </w:p>
          <w:p w14:paraId="5D94734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    bestIdx = j;</w:t>
            </w:r>
          </w:p>
          <w:p w14:paraId="23164667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}</w:t>
            </w:r>
          </w:p>
          <w:p w14:paraId="2897A35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5C61930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(bestIdx != -1) {</w:t>
            </w:r>
          </w:p>
          <w:p w14:paraId="265322C8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alloc[i] = bestIdx;</w:t>
            </w:r>
          </w:p>
          <w:p w14:paraId="5E6A09F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occupied[bestIdx] = 1;</w:t>
            </w:r>
          </w:p>
          <w:p w14:paraId="250CB1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72FF8FF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5143E49B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34A5E65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B82CE9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43BF35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4AF2EF7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else</w:t>
            </w:r>
          </w:p>
          <w:p w14:paraId="64D9EED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printf("P%d\t%d\t\tNot Allocated\t-\t\t-\n", i + 1, psize[i]);</w:t>
            </w:r>
          </w:p>
          <w:p w14:paraId="17AD826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7671903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return 0;</w:t>
            </w:r>
          </w:p>
          <w:p w14:paraId="7DB7BC5D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0FF">
              <w:rPr>
                <w:rFonts w:ascii="Times New Roman" w:hAnsi="Times New Roman" w:cs="Times New Roman"/>
              </w:rPr>
              <w:t>}</w:t>
            </w:r>
          </w:p>
          <w:p w14:paraId="0CC2492E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47E13E6" w14:textId="77777777" w:rsidR="000D2E24" w:rsidRPr="000320FF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193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1E5D272" wp14:editId="78C74DEE">
                  <wp:extent cx="4529797" cy="1835785"/>
                  <wp:effectExtent l="0" t="0" r="4445" b="0"/>
                  <wp:docPr id="21343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0164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440" cy="184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1C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A9D1E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02122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05A098" wp14:editId="1FEEA7E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414789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133B" id="Straight Connector 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8A3D21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AB5994" wp14:editId="459839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12193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63FA1" id="Straight Connector 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C0AEA6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BDE74C3" wp14:editId="203248F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5041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590B7" id="Straight Connector 6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DF909C5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25E367" wp14:editId="7C91BEAE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01952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F885" id="Partial Circle 3" o:spid="_x0000_s1026" style="position:absolute;margin-left:273pt;margin-top:717.4pt;width:52pt;height:43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E4D185C" wp14:editId="6EAC8B1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182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7E096" id="Straight Connector 5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C5FD893" wp14:editId="340471A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935356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D0E2C" id="Straight Connector 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5F8A0F5" w14:textId="7481604D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37</w:t>
      </w:r>
      <w:r>
        <w:rPr>
          <w:rStyle w:val="PageNumber"/>
        </w:rPr>
        <w:fldChar w:fldCharType="end"/>
      </w:r>
    </w:p>
    <w:p w14:paraId="0E43C168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89871D" wp14:editId="1C111CC8">
                <wp:simplePos x="0" y="0"/>
                <wp:positionH relativeFrom="margin">
                  <wp:posOffset>3479165</wp:posOffset>
                </wp:positionH>
                <wp:positionV relativeFrom="paragraph">
                  <wp:posOffset>10150933</wp:posOffset>
                </wp:positionV>
                <wp:extent cx="624840" cy="469265"/>
                <wp:effectExtent l="0" t="0" r="22860" b="26035"/>
                <wp:wrapNone/>
                <wp:docPr id="19136255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5729" id="Partial Circle 3" o:spid="_x0000_s1026" style="position:absolute;margin-left:273.95pt;margin-top:799.3pt;width:49.2pt;height:36.9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JbVm9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998AA98" w14:textId="77777777" w:rsidTr="00F77F0F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5F638F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  <w:r w:rsidRPr="00E90AC1">
              <w:rPr>
                <w:rStyle w:val="PageNumber"/>
                <w:noProof/>
              </w:rPr>
              <w:drawing>
                <wp:inline distT="0" distB="0" distL="0" distR="0" wp14:anchorId="5789F5CD" wp14:editId="62A7AECF">
                  <wp:extent cx="4457929" cy="1759040"/>
                  <wp:effectExtent l="0" t="0" r="0" b="0"/>
                  <wp:docPr id="52602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264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29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E90AC1">
              <w:rPr>
                <w:rStyle w:val="PageNumber"/>
                <w:noProof/>
              </w:rPr>
              <w:drawing>
                <wp:inline distT="0" distB="0" distL="0" distR="0" wp14:anchorId="55EA2645" wp14:editId="12CB1490">
                  <wp:extent cx="4470630" cy="1759040"/>
                  <wp:effectExtent l="0" t="0" r="6350" b="0"/>
                  <wp:docPr id="19425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955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30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B484D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3A91ACA2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01988398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2FD0F4C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140AF7A" w14:textId="77777777" w:rsidR="000D2E24" w:rsidRPr="00A85FFD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D569CD" w14:textId="12B0F580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305"/>
        </w:tabs>
        <w:spacing w:line="278" w:lineRule="auto"/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38</w:t>
      </w:r>
      <w:r>
        <w:rPr>
          <w:rStyle w:val="PageNumber"/>
        </w:rPr>
        <w:fldChar w:fldCharType="end"/>
      </w:r>
    </w:p>
    <w:p w14:paraId="0648BC7C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3E09695" wp14:editId="29FD836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647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3FC1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69FB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DE92472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427E1EA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9695" id="_x0000_s1045" type="#_x0000_t202" style="position:absolute;margin-left:0;margin-top:.4pt;width:238.9pt;height:93.65pt;z-index:251863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kn6Z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F83FC1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69FB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DE92472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427E1EA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0246AA20" w14:textId="77777777" w:rsidTr="00F77F0F">
        <w:trPr>
          <w:trHeight w:val="14055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73A0D0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0AC1">
              <w:rPr>
                <w:rFonts w:ascii="Times New Roman" w:hAnsi="Times New Roman" w:cs="Times New Roman"/>
                <w:sz w:val="24"/>
                <w:szCs w:val="24"/>
              </w:rPr>
              <w:t>Implementation of Paging Technique of Memory Management</w:t>
            </w:r>
          </w:p>
          <w:p w14:paraId="01ED15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F50EE2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ECD3379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main memory size (MS) and page size (PS), then calculate the Total Frames. </w:t>
            </w:r>
          </w:p>
          <w:p w14:paraId="013C89B2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process size and calculate the Total Pages required. </w:t>
            </w:r>
          </w:p>
          <w:p w14:paraId="0A7B11E3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Total Pages &gt; Total Frames, display "Memory insufficient" and stop. </w:t>
            </w:r>
          </w:p>
          <w:p w14:paraId="2E69E8F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frame number for each page and create the Page Table. </w:t>
            </w:r>
          </w:p>
          <w:p w14:paraId="301C07BE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Logical Address (LA) and calculate: </w:t>
            </w:r>
          </w:p>
          <w:p w14:paraId="3E61CD57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Page Number = LA / PS </w:t>
            </w:r>
          </w:p>
          <w:p w14:paraId="490F6579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Offset = LA % PS </w:t>
            </w:r>
          </w:p>
          <w:p w14:paraId="6EB4B37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the page number is valid: </w:t>
            </w:r>
          </w:p>
          <w:p w14:paraId="2555B446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Find the Frame Number from the Page Table. </w:t>
            </w:r>
          </w:p>
          <w:p w14:paraId="63F1A563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Calculate: </w:t>
            </w:r>
          </w:p>
          <w:p w14:paraId="4862BD80" w14:textId="77777777" w:rsidR="000D2E24" w:rsidRPr="0067602B" w:rsidRDefault="000D2E24" w:rsidP="004E7240">
            <w:pPr>
              <w:pStyle w:val="ListParagraph"/>
              <w:numPr>
                <w:ilvl w:val="3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Physical Address = (Frame Number × PS) + Offset </w:t>
            </w:r>
          </w:p>
          <w:p w14:paraId="0F0CBEFB" w14:textId="77777777" w:rsidR="000D2E24" w:rsidRPr="0067602B" w:rsidRDefault="000D2E24" w:rsidP="004E7240">
            <w:pPr>
              <w:pStyle w:val="List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Display the Page Number, Offset, Frame Number, and Physical Address. </w:t>
            </w:r>
          </w:p>
          <w:p w14:paraId="770750B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Otherwise, display "Invalid Logical Address". </w:t>
            </w:r>
          </w:p>
          <w:p w14:paraId="6EB14D48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  <w:p w14:paraId="22EEAF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C714D4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6E1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D5FF2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F92D9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DA800BA" wp14:editId="3130E3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375949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9DC99" id="Straight Connector 4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2D769C">
        <w:rPr>
          <w:rFonts w:ascii="Times New Roman" w:hAnsi="Times New Roman" w:cs="Times New Roman"/>
          <w:b/>
          <w:sz w:val="28"/>
          <w:szCs w:val="28"/>
        </w:rPr>
        <w:t>Paging Technique</w:t>
      </w:r>
    </w:p>
    <w:p w14:paraId="5157F5B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B9DD9BF" wp14:editId="31B7598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55841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2D14B" id="Straight Connector 1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</w:t>
      </w:r>
      <w:r>
        <w:rPr>
          <w:rFonts w:ascii="Times New Roman" w:hAnsi="Times New Roman" w:cs="Times New Roman"/>
          <w:b/>
          <w:sz w:val="28"/>
          <w:szCs w:val="28"/>
        </w:rPr>
        <w:t xml:space="preserve"> Management</w:t>
      </w:r>
    </w:p>
    <w:p w14:paraId="367B67C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1F2E536" wp14:editId="3E503FE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16098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FB2BF" id="Straight Connector 6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749B48F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B0615A" wp14:editId="34938AC5">
                <wp:simplePos x="0" y="0"/>
                <wp:positionH relativeFrom="margin">
                  <wp:posOffset>3467100</wp:posOffset>
                </wp:positionH>
                <wp:positionV relativeFrom="paragraph">
                  <wp:posOffset>9026573</wp:posOffset>
                </wp:positionV>
                <wp:extent cx="660400" cy="546100"/>
                <wp:effectExtent l="0" t="0" r="25400" b="25400"/>
                <wp:wrapNone/>
                <wp:docPr id="208448559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2C95" id="Partial Circle 3" o:spid="_x0000_s1026" style="position:absolute;margin-left:273pt;margin-top:710.75pt;width:52pt;height:43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BLvvm2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3F6F93" wp14:editId="6BA8233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15280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D0293" id="Straight Connector 5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5C7D8E" wp14:editId="7349727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568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70DC" id="Straight Connector 7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1A09550" w14:textId="7FE0D819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39</w:t>
      </w:r>
      <w:r>
        <w:rPr>
          <w:rStyle w:val="PageNumber"/>
        </w:rPr>
        <w:fldChar w:fldCharType="end"/>
      </w:r>
    </w:p>
    <w:p w14:paraId="288CDCDB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B872A7" wp14:editId="36135898">
                <wp:simplePos x="0" y="0"/>
                <wp:positionH relativeFrom="margin">
                  <wp:posOffset>3479165</wp:posOffset>
                </wp:positionH>
                <wp:positionV relativeFrom="paragraph">
                  <wp:posOffset>10048533</wp:posOffset>
                </wp:positionV>
                <wp:extent cx="624840" cy="469265"/>
                <wp:effectExtent l="0" t="0" r="22860" b="26035"/>
                <wp:wrapNone/>
                <wp:docPr id="10725104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08F5" id="Partial Circle 3" o:spid="_x0000_s1026" style="position:absolute;margin-left:273.95pt;margin-top:791.2pt;width:49.2pt;height:36.9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Lobgwr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69669B7" w14:textId="77777777" w:rsidTr="00F77F0F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F017947" w14:textId="77777777" w:rsidR="000D2E24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36271EA" w14:textId="1F2F5176" w:rsidR="000D2E24" w:rsidRDefault="000D2E24" w:rsidP="000D2E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40</w:t>
      </w:r>
      <w:r>
        <w:rPr>
          <w:rStyle w:val="PageNumber"/>
        </w:rPr>
        <w:fldChar w:fldCharType="end"/>
      </w:r>
    </w:p>
    <w:p w14:paraId="32B8EF15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F3A9696" wp14:editId="25AFCA6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7822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7FD5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BF069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C6BA9A3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957BE90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A9696" id="_x0000_s1046" type="#_x0000_t202" style="position:absolute;margin-left:0;margin-top:.4pt;width:238.9pt;height:93.65pt;z-index:251872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oL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zclJhi00RxTCw2g0&#10;fBi46cD/oaRHkzEafu+5l5ToLxbFXFXzeXJlPswXHxCI+MvI9jLCrUAoRiMl4/YmZiePnK9R9FZl&#10;OV46OfWM5skqnYye3Hl5zn+9PMfN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5QSg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127FD5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BF069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C6BA9A3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957BE90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4EADC141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BB8C0A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79C2F60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765F31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C87C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206110B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46CB244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ms, ps, p_size, total_frames, total_pages;</w:t>
            </w:r>
          </w:p>
          <w:p w14:paraId="7A3AC16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page_table[20];</w:t>
            </w:r>
          </w:p>
          <w:p w14:paraId="3B1A8CE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la, p, d, pa;</w:t>
            </w:r>
          </w:p>
          <w:p w14:paraId="049D00F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BE0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main memory size (in bytes): ");</w:t>
            </w:r>
          </w:p>
          <w:p w14:paraId="1212DD6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&amp;ms);</w:t>
            </w:r>
          </w:p>
          <w:p w14:paraId="78C4C32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size (in bytes): ");</w:t>
            </w:r>
          </w:p>
          <w:p w14:paraId="2F80CB3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&amp;ps);</w:t>
            </w:r>
          </w:p>
          <w:p w14:paraId="7B00375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91B2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total_frames = ms / ps;</w:t>
            </w:r>
          </w:p>
          <w:p w14:paraId="3F740A9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frames available in memory: %d\n\n", total_frames);</w:t>
            </w:r>
          </w:p>
          <w:p w14:paraId="61C68DF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0C0B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process size (in bytes): ");</w:t>
            </w:r>
          </w:p>
          <w:p w14:paraId="642D84E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&amp;p_size);</w:t>
            </w:r>
          </w:p>
          <w:p w14:paraId="415108C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BB41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total_pages = p_size / ps;</w:t>
            </w:r>
          </w:p>
          <w:p w14:paraId="0DC85D0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(p_size % ps != 0) total_pages++;</w:t>
            </w:r>
          </w:p>
          <w:p w14:paraId="5AA58F6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AAB7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(total_pages &gt; total_frames) {</w:t>
            </w:r>
          </w:p>
          <w:p w14:paraId="2911FB8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printf("\nMemory Allocation Failed: Not enough frames available.\n");</w:t>
            </w:r>
          </w:p>
          <w:p w14:paraId="31EA71E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A21B1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995B1A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E46D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pages required for process: %d\n", total_pages);</w:t>
            </w:r>
          </w:p>
          <w:p w14:paraId="1A81604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frame numbers allocated to each page:\n");</w:t>
            </w:r>
          </w:p>
          <w:p w14:paraId="7057756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total_pages; i++) {</w:t>
            </w:r>
          </w:p>
          <w:p w14:paraId="663F18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%d -&gt; Frame No: ", i);</w:t>
            </w:r>
          </w:p>
          <w:p w14:paraId="1D9CCA7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&amp;page_table[i]);</w:t>
            </w:r>
          </w:p>
          <w:p w14:paraId="2310CFE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70507D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C5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Logical Address to translate: ");</w:t>
            </w:r>
          </w:p>
          <w:p w14:paraId="4CEB956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&amp;la);</w:t>
            </w:r>
          </w:p>
          <w:p w14:paraId="04CF3D4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F853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 = la / ps;</w:t>
            </w:r>
          </w:p>
          <w:p w14:paraId="5A57864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d = la % ps;</w:t>
            </w:r>
          </w:p>
          <w:p w14:paraId="6AC7E53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1D73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 &gt;= total_pages) {</w:t>
            </w:r>
          </w:p>
          <w:p w14:paraId="6E98FC5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Logical Address! (Page number %d exceeds allocated pages)\n", p);</w:t>
            </w:r>
          </w:p>
          <w:p w14:paraId="7E148BE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 </w:t>
            </w:r>
          </w:p>
          <w:p w14:paraId="754762FF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BB4C0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3F42642" wp14:editId="286C9A3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32474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7B87" id="Straight Connector 4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9B2174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6489C4" wp14:editId="51060BF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986330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F1683" id="Straight Connector 1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03487A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006659C" wp14:editId="4075122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638733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1AC96" id="Straight Connector 6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A45626C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6470F9A" wp14:editId="4F2E7D2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8792803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9223" id="Partial Circle 3" o:spid="_x0000_s1026" style="position:absolute;margin-left:276.3pt;margin-top:717.4pt;width:52pt;height:43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853FAD" wp14:editId="23E8B4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57845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D52E9" id="Straight Connector 5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157E460" wp14:editId="13E10A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429047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4A341" id="Straight Connector 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2DD7EA8" w14:textId="1A43C346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650E06D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B6238A1" wp14:editId="4223466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58534168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8AF" id="Partial Circle 3" o:spid="_x0000_s1026" style="position:absolute;margin-left:273.7pt;margin-top:793.1pt;width:49.2pt;height:36.9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7D9B85C1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7BE96E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else {</w:t>
            </w:r>
          </w:p>
          <w:p w14:paraId="45B1006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pa = (page_table[p] * ps) + d;</w:t>
            </w:r>
          </w:p>
          <w:p w14:paraId="326A38E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printf("\n--- Address Translation Details ---\n");</w:t>
            </w:r>
          </w:p>
          <w:p w14:paraId="3014DD1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Number (p)      : %d\n", p);</w:t>
            </w:r>
          </w:p>
          <w:p w14:paraId="2B719A0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Offset (d)      : %d\n", d);</w:t>
            </w:r>
          </w:p>
          <w:p w14:paraId="402F225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printf("Allocated Frame No   : %d\n", page_table[p]);</w:t>
            </w:r>
          </w:p>
          <w:p w14:paraId="6B4519A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printf("Physical Address     : %d\n", pa);</w:t>
            </w:r>
          </w:p>
          <w:p w14:paraId="54F50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8233DA5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B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682346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C20A245" w14:textId="77777777" w:rsidR="000D2E24" w:rsidRPr="0067602B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AFDDE8C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E5126C0" wp14:editId="6A487036">
                  <wp:extent cx="4114735" cy="3193366"/>
                  <wp:effectExtent l="0" t="0" r="635" b="7620"/>
                  <wp:docPr id="164718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885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194" cy="32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F848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805A6FF" wp14:editId="0BE48D9C">
                  <wp:extent cx="4114800" cy="2693963"/>
                  <wp:effectExtent l="0" t="0" r="0" b="0"/>
                  <wp:docPr id="21618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850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703" cy="270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194EA5" wp14:editId="17EAF9E5">
                  <wp:extent cx="4110764" cy="1561514"/>
                  <wp:effectExtent l="0" t="0" r="4445" b="635"/>
                  <wp:docPr id="7825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3856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156" cy="157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0FD15" w14:textId="0D214C1A" w:rsidR="00C62D4E" w:rsidRDefault="000D2E24" w:rsidP="00C62D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6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42</w:t>
      </w:r>
      <w:r>
        <w:rPr>
          <w:rStyle w:val="PageNumber"/>
        </w:rPr>
        <w:fldChar w:fldCharType="end"/>
      </w:r>
      <w:r w:rsidR="00C62D4E">
        <w:rPr>
          <w:rStyle w:val="PageNumber"/>
        </w:rPr>
        <w:tab/>
        <w:t xml:space="preserve">     </w:t>
      </w:r>
    </w:p>
    <w:p w14:paraId="032302B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6C46BB22" wp14:editId="7085F15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36057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E90F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2A87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6F67431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7D438CB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BB22" id="_x0000_s1047" type="#_x0000_t202" style="position:absolute;margin-left:0;margin-top:.4pt;width:238.9pt;height:93.65pt;z-index:251880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T9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qIk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EznJP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60DE90F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2A87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6F67431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7D438CB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4172CAF" w14:textId="77777777" w:rsidTr="001D3FEB">
        <w:trPr>
          <w:trHeight w:val="14197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AB5DF5E" w14:textId="02617347" w:rsidR="00C62D4E" w:rsidRDefault="00C62D4E" w:rsidP="00C62D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D4E">
              <w:t xml:space="preserve">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>Simulate frame allocation Methods.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minimum number of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frames</w:t>
            </w:r>
            <w:r w:rsid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 equal allocation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) proportional allocation </w:t>
            </w:r>
          </w:p>
          <w:p w14:paraId="48FC94E8" w14:textId="135FC663" w:rsidR="00C62D4E" w:rsidRPr="001D3B8C" w:rsidRDefault="00C62D4E" w:rsidP="00C62D4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minimum number of frames  </w:t>
            </w:r>
          </w:p>
          <w:p w14:paraId="1CE9718F" w14:textId="77777777" w:rsidR="00C62D4E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161BF1F" w14:textId="15E5C9D9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4DEDF701" w14:textId="7D2B0A68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available frames and minimum frames required per process. </w:t>
            </w:r>
          </w:p>
          <w:p w14:paraId="3D29CD30" w14:textId="5B043D1B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number of processes and their page requirements. </w:t>
            </w:r>
          </w:p>
          <w:p w14:paraId="07B16C87" w14:textId="2E08C491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Check whether available frames are sufficient for all processes. </w:t>
            </w:r>
          </w:p>
          <w:p w14:paraId="3C9D3276" w14:textId="5D4F6744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Allocate the minimum required frames to each process. </w:t>
            </w:r>
          </w:p>
          <w:p w14:paraId="75A5B447" w14:textId="1099B0FD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Calculate and display the remaining unallocated frames. </w:t>
            </w:r>
          </w:p>
          <w:p w14:paraId="05DA2875" w14:textId="2E6754CA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D69E848" w14:textId="77777777" w:rsidR="00C62D4E" w:rsidRPr="001D3B8C" w:rsidRDefault="00C62D4E" w:rsidP="007B3BE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0E8EC" w14:textId="0136F04C" w:rsidR="00C62D4E" w:rsidRPr="001D3B8C" w:rsidRDefault="00C62D4E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equal allocation</w:t>
            </w:r>
          </w:p>
          <w:p w14:paraId="14F48C9D" w14:textId="77777777" w:rsidR="00C62D4E" w:rsidRDefault="00C62D4E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03C2631" w14:textId="72F8D119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E91DBF9" w14:textId="3C597D40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available frames and number of processes m. </w:t>
            </w:r>
          </w:p>
          <w:p w14:paraId="7CB0C5CE" w14:textId="2203E23F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Frames per Process = Total Frames / m </w:t>
            </w:r>
          </w:p>
          <w:p w14:paraId="24A174B0" w14:textId="61EDC07C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remaining frames: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Leftover = Total Frames % m </w:t>
            </w:r>
          </w:p>
          <w:p w14:paraId="6106395C" w14:textId="05DD6B2E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Display frames allocated to each process and the leftover frames. </w:t>
            </w:r>
          </w:p>
          <w:p w14:paraId="57F18D73" w14:textId="4E34A135" w:rsid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A4483C9" w14:textId="77777777" w:rsidR="001D3FEB" w:rsidRPr="001D3B8C" w:rsidRDefault="001D3FEB" w:rsidP="001D3FE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0AF7A" w14:textId="7BFDFFC2" w:rsidR="001D3FEB" w:rsidRPr="001D3B8C" w:rsidRDefault="00A65059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1D3FEB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20D8C605" w14:textId="77777777" w:rsidR="001D3FEB" w:rsidRDefault="001D3FEB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17B6082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D63D9D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frames m and number of processes n. </w:t>
            </w:r>
          </w:p>
          <w:p w14:paraId="3AA9223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page requirement s[i] for each process and calculate total requirement S. </w:t>
            </w:r>
          </w:p>
          <w:p w14:paraId="05925D4B" w14:textId="1285FF36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Allocation[i] = (s[i] / S) × m </w:t>
            </w:r>
          </w:p>
          <w:p w14:paraId="5B11BA65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Calculate total allocated frames and remaining unallocated frames. </w:t>
            </w:r>
          </w:p>
          <w:p w14:paraId="52289EB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Display process requirements, allocated frames, and remaining frames. </w:t>
            </w:r>
          </w:p>
          <w:p w14:paraId="7B5DAD24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30FBB442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3F21D1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20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C66FA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1A0154" w14:textId="371DE538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89CA9D" wp14:editId="0A2EC1AE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61843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24B2E" id="Straight Connector 4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frame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allocation</w:t>
      </w:r>
    </w:p>
    <w:p w14:paraId="08B1BF7F" w14:textId="1BDD19DF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C8DF1E" wp14:editId="3B24508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11621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2A524" id="Straight Connector 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C62D4E">
        <w:rPr>
          <w:rFonts w:ascii="Times New Roman" w:hAnsi="Times New Roman" w:cs="Times New Roman"/>
          <w:b/>
          <w:sz w:val="28"/>
          <w:szCs w:val="28"/>
        </w:rPr>
        <w:t>Methods.</w:t>
      </w:r>
    </w:p>
    <w:p w14:paraId="260C25A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B3106BA" wp14:editId="22DC11A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090553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9C6CE" id="Straight Connector 6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B0D728D" w14:textId="5FE4509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9EAFF3" wp14:editId="35D0ED8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89441094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68CE3" id="Partial Circle 3" o:spid="_x0000_s1026" style="position:absolute;margin-left:273pt;margin-top:717.4pt;width:52pt;height:43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B34E50E" wp14:editId="2744067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4327830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0A677" id="Straight Connector 5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B95F97" wp14:editId="1D952BE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864709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890F1" id="Straight Connector 7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04032A">
        <w:rPr>
          <w:rFonts w:ascii="Times New Roman" w:hAnsi="Times New Roman" w:cs="Times New Roman"/>
          <w:sz w:val="28"/>
          <w:szCs w:val="28"/>
        </w:rPr>
        <w:t>7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04032A">
        <w:rPr>
          <w:rFonts w:ascii="Times New Roman" w:hAnsi="Times New Roman" w:cs="Times New Roman"/>
          <w:b/>
          <w:sz w:val="28"/>
          <w:szCs w:val="28"/>
        </w:rPr>
        <w:t>3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 w:rsidR="001D3FEB">
        <w:rPr>
          <w:rFonts w:ascii="Times New Roman" w:hAnsi="Times New Roman" w:cs="Times New Roman"/>
          <w:b/>
          <w:sz w:val="28"/>
          <w:szCs w:val="28"/>
        </w:rPr>
        <w:t>9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DF060DE" w14:textId="75FE1365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43</w:t>
      </w:r>
      <w:r w:rsidR="001D3FEB">
        <w:rPr>
          <w:rStyle w:val="PageNumber"/>
        </w:rPr>
        <w:fldChar w:fldCharType="end"/>
      </w:r>
    </w:p>
    <w:p w14:paraId="59C0EFBA" w14:textId="77777777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EC2F78A" wp14:editId="245C42D9">
                <wp:simplePos x="0" y="0"/>
                <wp:positionH relativeFrom="margin">
                  <wp:posOffset>3479165</wp:posOffset>
                </wp:positionH>
                <wp:positionV relativeFrom="paragraph">
                  <wp:posOffset>10076003</wp:posOffset>
                </wp:positionV>
                <wp:extent cx="624840" cy="469265"/>
                <wp:effectExtent l="0" t="0" r="22860" b="26035"/>
                <wp:wrapNone/>
                <wp:docPr id="16780463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8CC9" id="Partial Circle 3" o:spid="_x0000_s1026" style="position:absolute;margin-left:273.95pt;margin-top:793.4pt;width:49.2pt;height:36.9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FYmUhH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C62D4E" w14:paraId="3E52298F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9B98C8F" w14:textId="77777777" w:rsidR="00C62D4E" w:rsidRDefault="00C62D4E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1112418" w14:textId="75B42FB3" w:rsidR="00C62D4E" w:rsidRDefault="00C62D4E" w:rsidP="00C62D4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44</w:t>
      </w:r>
      <w:r w:rsidR="001D3FEB">
        <w:rPr>
          <w:rStyle w:val="PageNumber"/>
        </w:rPr>
        <w:fldChar w:fldCharType="end"/>
      </w:r>
    </w:p>
    <w:p w14:paraId="39A2A20F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4EC8D56" wp14:editId="71F6DD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2923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3980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3C9EB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0A269BE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1BF508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8D56" id="_x0000_s1048" type="#_x0000_t202" style="position:absolute;margin-left:0;margin-top:.4pt;width:238.9pt;height:93.65pt;z-index:251897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Y8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dUpOMuygfUQhPExG&#10;w4eBmx78b0oGNBmj4deBe0mJ/mRRzHW1WCRX5sNi+a7Gg7+M7C4j3AqEYjRSMm1vYnbyxPkaRe9U&#10;luOlk1PPaJ6s0snoyZ2X5/z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s55j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393980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3C9EB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0A269BE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1BF508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FB124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2FDE4F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7053C4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A62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51346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D5AB6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999FDA" wp14:editId="6E962E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95002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DC918" id="Straight Connector 4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BEDBF39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27F3F2D" wp14:editId="36A74A56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8260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E450" id="Straight Connector 1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CDD60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ADB866E" wp14:editId="62C104D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265536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A6F5" id="Straight Connector 6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597DE9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1E3DF56" wp14:editId="3DFBAC4D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79077689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CBF6" id="Partial Circle 3" o:spid="_x0000_s1026" style="position:absolute;margin-left:273pt;margin-top:717.4pt;width:52pt;height:43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B0DD971" wp14:editId="5D5BAB3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1222351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27054" id="Straight Connector 5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0C4AE8F" wp14:editId="3469594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89724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77B11" id="Straight Connector 7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E426AC4" w14:textId="6F98E614" w:rsidR="00C62D4E" w:rsidRDefault="00C62D4E" w:rsidP="00C62D4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45</w:t>
      </w:r>
      <w:r w:rsidR="001D3FEB">
        <w:rPr>
          <w:rStyle w:val="PageNumber"/>
        </w:rPr>
        <w:fldChar w:fldCharType="end"/>
      </w:r>
    </w:p>
    <w:p w14:paraId="3506D86A" w14:textId="77777777" w:rsidR="00C62D4E" w:rsidRPr="00364B24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8939F09" wp14:editId="624901B8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211682476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8694" id="Partial Circle 3" o:spid="_x0000_s1026" style="position:absolute;margin-left:273.7pt;margin-top:793.1pt;width:49.2pt;height:36.9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7C66C10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6572B3C0" w14:textId="2D370D2B" w:rsidR="00C62D4E" w:rsidRPr="001D3B8C" w:rsidRDefault="00C62D4E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D0872E1" w14:textId="018F08A1" w:rsidR="00C62D4E" w:rsidRPr="001D3B8C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46</w:t>
      </w:r>
      <w:r w:rsidR="001D3FEB">
        <w:rPr>
          <w:rStyle w:val="PageNumber"/>
        </w:rPr>
        <w:fldChar w:fldCharType="end"/>
      </w:r>
    </w:p>
    <w:p w14:paraId="182BD7E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A5CB4C8" wp14:editId="01904E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7815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0ED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923A9C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835C077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125686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B4C8" id="_x0000_s1049" type="#_x0000_t202" style="position:absolute;margin-left:0;margin-top:.4pt;width:238.9pt;height:93.65pt;z-index:251888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8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mOiM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3810ED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923A9C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835C077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125686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AAEF4D8" w14:textId="77777777" w:rsidTr="00A65059">
        <w:trPr>
          <w:trHeight w:val="1406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F812ACF" w14:textId="68F9A4C2" w:rsidR="00A65059" w:rsidRPr="00A65059" w:rsidRDefault="00A65059" w:rsidP="00A6505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 minimum number of frames  </w:t>
            </w:r>
          </w:p>
          <w:p w14:paraId="19544708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0E88E7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4AD3B8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1768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2BD9DC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25071A6212\n\n");</w:t>
            </w:r>
          </w:p>
          <w:p w14:paraId="6F5B52C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min_per_process, n;</w:t>
            </w:r>
          </w:p>
          <w:p w14:paraId="1D839B0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5CDE08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7C9A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58FFA7E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62D9A83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minimum frames required per process (by architecture): ");</w:t>
            </w:r>
          </w:p>
          <w:p w14:paraId="5316B7D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&amp;min_per_process);</w:t>
            </w:r>
          </w:p>
          <w:p w14:paraId="2996C0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1762728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36D01143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12F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total_min_needed = n * min_per_process;</w:t>
            </w:r>
          </w:p>
          <w:p w14:paraId="2D6BE04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if (total_min_needed &gt; total_frames) {</w:t>
            </w:r>
          </w:p>
          <w:p w14:paraId="1E87ED5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Total available frames (%d) &lt; Required minimum frames (%d).\n", </w:t>
            </w:r>
          </w:p>
          <w:p w14:paraId="5FAA065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total_frames, total_min_needed);</w:t>
            </w:r>
          </w:p>
          <w:p w14:paraId="18C3081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D1AEA5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9D197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5FE5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page requirements for each process:\n");</w:t>
            </w:r>
          </w:p>
          <w:p w14:paraId="3F5AED8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1E56338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6C0458D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7DD1789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min_per_process;</w:t>
            </w:r>
          </w:p>
          <w:p w14:paraId="680CFB92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1BF67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B18A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total_allocated = total_min_needed;</w:t>
            </w:r>
          </w:p>
          <w:p w14:paraId="067EC92B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remaining = total_frames - total_allocated;</w:t>
            </w:r>
          </w:p>
          <w:p w14:paraId="48F83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51C6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Minimum Frame Allocation Result ---\n");</w:t>
            </w:r>
          </w:p>
          <w:p w14:paraId="42FE9E9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Frames\tStatus\n");</w:t>
            </w:r>
          </w:p>
          <w:p w14:paraId="3D16C95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E3606B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printf("P%d\t%d\t\t%d\t\t\t%s\n", </w:t>
            </w:r>
          </w:p>
          <w:p w14:paraId="69AB54BE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i + 1, page_req[i], allocated[i], </w:t>
            </w:r>
          </w:p>
          <w:p w14:paraId="6CDEEFD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(allocated[i] &gt;= page_req[i]) ? "Satisfied" : "Needs Swap Space");</w:t>
            </w:r>
          </w:p>
          <w:p w14:paraId="3FA2E2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6E72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total_frames);</w:t>
            </w:r>
          </w:p>
          <w:p w14:paraId="4CD2494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printf("\nRemaining Unallocated Frames: %d\n", remaining);</w:t>
            </w:r>
          </w:p>
          <w:p w14:paraId="3A5333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A83A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70B2129" w14:textId="39995EA2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9674AD6" w14:textId="36E41DB6" w:rsidR="00C62D4E" w:rsidRPr="001D3B8C" w:rsidRDefault="00C62D4E" w:rsidP="00A65059">
            <w:pPr>
              <w:rPr>
                <w:rFonts w:ascii="Times New Roman" w:hAnsi="Times New Roman" w:cs="Times New Roman"/>
              </w:rPr>
            </w:pPr>
          </w:p>
        </w:tc>
      </w:tr>
    </w:tbl>
    <w:p w14:paraId="64F3DB0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9760582" wp14:editId="3FBE489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2373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562ED" id="Straight Connector 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26B69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1F4503C" wp14:editId="14B6ACD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35552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7C8B7" id="Straight Connector 1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A36D1C3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F10AF69" wp14:editId="7E2625A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8728673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00FD7" id="Straight Connector 6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419EDB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880A2E9" wp14:editId="3766B13F">
                <wp:simplePos x="0" y="0"/>
                <wp:positionH relativeFrom="margin">
                  <wp:posOffset>3456940</wp:posOffset>
                </wp:positionH>
                <wp:positionV relativeFrom="paragraph">
                  <wp:posOffset>9048625</wp:posOffset>
                </wp:positionV>
                <wp:extent cx="625033" cy="526648"/>
                <wp:effectExtent l="0" t="0" r="22860" b="26035"/>
                <wp:wrapNone/>
                <wp:docPr id="449032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3A27" id="Partial Circle 3" o:spid="_x0000_s1026" style="position:absolute;margin-left:272.2pt;margin-top:712.5pt;width:49.2pt;height:41.4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BzP0Ee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38CDF58" wp14:editId="6E60F7F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0033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C1BC4" id="Straight Connector 5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91616D4" wp14:editId="7F7670C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326336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76C71" id="Straight Connector 7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6D07CBB" w14:textId="23FF0962" w:rsidR="00C62D4E" w:rsidRPr="001D3FEB" w:rsidRDefault="00C62D4E" w:rsidP="001D3FEB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47</w:t>
      </w:r>
      <w:r w:rsidR="001D3FEB">
        <w:rPr>
          <w:rStyle w:val="PageNumber"/>
        </w:rPr>
        <w:fldChar w:fldCharType="end"/>
      </w:r>
    </w:p>
    <w:p w14:paraId="674DF955" w14:textId="77777777" w:rsidR="00C62D4E" w:rsidRPr="001D3B8C" w:rsidRDefault="00C62D4E" w:rsidP="00C62D4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DD21B45" wp14:editId="006D2C44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2523039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EBC0A" id="Partial Circle 3" o:spid="_x0000_s1026" style="position:absolute;margin-left:0;margin-top:786.5pt;width:49.2pt;height:41.45pt;z-index:251894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796B78C" w14:textId="77777777" w:rsidTr="007B3BEE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AAA0CA" w14:textId="77777777" w:rsidR="00A65059" w:rsidRPr="001D3B8C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857CF88" w14:textId="77777777" w:rsidR="00C62D4E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7A6E8EC" wp14:editId="0952743F">
                  <wp:extent cx="4671588" cy="2462169"/>
                  <wp:effectExtent l="0" t="0" r="0" b="0"/>
                  <wp:docPr id="557571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7198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84" cy="246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4BC6" w14:textId="77777777" w:rsidR="00A65059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003B7EB" wp14:editId="7DC6E4B3">
                  <wp:extent cx="4671060" cy="2788467"/>
                  <wp:effectExtent l="0" t="0" r="0" b="0"/>
                  <wp:docPr id="1608867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6779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844" cy="279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2532" w14:textId="13E87388" w:rsidR="00A65059" w:rsidRPr="001D3B8C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7A4D97C" wp14:editId="214BED61">
                  <wp:extent cx="4671060" cy="2882854"/>
                  <wp:effectExtent l="0" t="0" r="0" b="0"/>
                  <wp:docPr id="1961893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9309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340" cy="288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2CE9" w14:textId="544AC4AF" w:rsidR="00A65059" w:rsidRDefault="001D3FEB" w:rsidP="00A65059">
      <w:pPr>
        <w:tabs>
          <w:tab w:val="center" w:pos="5953"/>
          <w:tab w:val="left" w:pos="9946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</w:t>
      </w:r>
      <w:r w:rsidR="00C62D4E" w:rsidRPr="001D3B8C">
        <w:rPr>
          <w:rStyle w:val="PageNumber"/>
          <w:rFonts w:ascii="Times New Roman" w:hAnsi="Times New Roman" w:cs="Times New Roman"/>
        </w:rPr>
        <w:t>25071A6212</w:t>
      </w:r>
      <w:r w:rsidR="00C62D4E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48</w:t>
      </w:r>
      <w:r>
        <w:rPr>
          <w:rStyle w:val="PageNumber"/>
        </w:rPr>
        <w:fldChar w:fldCharType="end"/>
      </w:r>
      <w:r w:rsidR="00C62D4E"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7ECBDA82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8A3180F" wp14:editId="03DEDDC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686489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E93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5BFE071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D121EA0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B2DB638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3180F" id="_x0000_s1050" type="#_x0000_t202" style="position:absolute;margin-left:0;margin-top:.4pt;width:238.9pt;height:93.65pt;z-index:251906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i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SDEm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CCBE93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5BFE071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D121EA0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B2DB638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51172C71" w14:textId="77777777" w:rsidTr="00A65059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591EBBF" w14:textId="1D5D9AB5" w:rsidR="00A65059" w:rsidRPr="001D3B8C" w:rsidRDefault="00A65059" w:rsidP="00A650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A65059">
              <w:rPr>
                <w:rFonts w:ascii="Times New Roman" w:hAnsi="Times New Roman" w:cs="Times New Roman"/>
                <w:sz w:val="28"/>
                <w:szCs w:val="28"/>
              </w:rPr>
              <w:t xml:space="preserve"> equal allocation</w:t>
            </w:r>
          </w:p>
          <w:p w14:paraId="6A0DC14C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A71F37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095C39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C796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5E4940B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25071A6212\n\n");</w:t>
            </w:r>
          </w:p>
          <w:p w14:paraId="3B43F14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m;</w:t>
            </w:r>
          </w:p>
          <w:p w14:paraId="388C6AB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7DE5D4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C7E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38E7A4C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29A991F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69511CC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67CAB2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229A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(m &lt;= 0 || total_frames &lt; m) {</w:t>
            </w:r>
          </w:p>
          <w:p w14:paraId="47A6076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Insufficient frames for equal allocation.\n");</w:t>
            </w:r>
          </w:p>
          <w:p w14:paraId="4776B25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2FA3943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17A8E3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F050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requirements for each process:\n");</w:t>
            </w:r>
          </w:p>
          <w:p w14:paraId="66610C6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42689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45755C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4272F6A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F6D4F8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0558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equal_share = total_frames / m;</w:t>
            </w:r>
          </w:p>
          <w:p w14:paraId="4F2E802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leftover = total_frames % m;</w:t>
            </w:r>
          </w:p>
          <w:p w14:paraId="45F6222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99D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Equal Frame Allocation Result ---\n");</w:t>
            </w:r>
          </w:p>
          <w:p w14:paraId="506F9F1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Frames\tUnmet Pages\n");</w:t>
            </w:r>
          </w:p>
          <w:p w14:paraId="6538260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616C19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equal_share;</w:t>
            </w:r>
          </w:p>
          <w:p w14:paraId="220E884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int unmet = (page_req[i] &gt; allocated[i]) ? (page_req[i] - allocated[i]) : 0;</w:t>
            </w:r>
          </w:p>
          <w:p w14:paraId="228F5A1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printf("P%d\t%d\t\t%d\t\t\t%d\n", i + 1, page_req[i], allocated[i], unmet);</w:t>
            </w:r>
          </w:p>
          <w:p w14:paraId="707F40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DC3D2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322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Allocated Frames: %d / %d", equal_share * m, total_frames);</w:t>
            </w:r>
          </w:p>
          <w:p w14:paraId="4700313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printf("\nLeftover System Frames: %d\n", leftover);</w:t>
            </w:r>
          </w:p>
          <w:p w14:paraId="6D6E127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7D54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8C6CE66" w14:textId="374E8B91" w:rsidR="00A65059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5557D3" w14:textId="77777777" w:rsidR="00A65059" w:rsidRPr="001D3B8C" w:rsidRDefault="00A65059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10CF62" w14:textId="3EED9028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7EFDFF6" wp14:editId="686F95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849631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CDA11" id="Straight Connector 4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CF09E64" w14:textId="6325547C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BCF73E9" wp14:editId="009E70B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747507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4BDE1" id="Straight Connector 1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5F96096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957B3E3" wp14:editId="149CF2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341519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CC90" id="Straight Connector 6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FB1C0E" w14:textId="27D432AD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070819" wp14:editId="7CCE8869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6015279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21F5A" id="Partial Circle 3" o:spid="_x0000_s1026" style="position:absolute;margin-left:273pt;margin-top:717.4pt;width:52pt;height:43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A54227A" wp14:editId="28BB5F6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3084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3B4C9" id="Straight Connector 5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747343A" wp14:editId="41AB780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22151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EC01" id="Straight Connector 7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EE3650">
        <w:rPr>
          <w:rFonts w:ascii="Times New Roman" w:hAnsi="Times New Roman" w:cs="Times New Roman"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701C74" w14:textId="605D0FD8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49</w:t>
      </w:r>
      <w:r w:rsidR="00EE3650">
        <w:rPr>
          <w:rStyle w:val="PageNumber"/>
        </w:rPr>
        <w:fldChar w:fldCharType="end"/>
      </w:r>
    </w:p>
    <w:p w14:paraId="3E00600A" w14:textId="77777777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A296289" wp14:editId="50B61D7A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31050377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E989" id="Partial Circle 3" o:spid="_x0000_s1026" style="position:absolute;margin-left:273.95pt;margin-top:795.1pt;width:49.2pt;height:36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A65059" w14:paraId="2307A78A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0B465EE" w14:textId="77777777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6138914" w14:textId="72403A7D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510BB08" wp14:editId="7CFA2FB3">
                  <wp:extent cx="4336610" cy="2730500"/>
                  <wp:effectExtent l="0" t="0" r="6985" b="0"/>
                  <wp:docPr id="20996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951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401" cy="273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33CD" w14:textId="77777777" w:rsidR="00A65059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3A7E0D36" wp14:editId="5CA8EBC8">
                  <wp:extent cx="4336415" cy="2724150"/>
                  <wp:effectExtent l="0" t="0" r="6985" b="0"/>
                  <wp:docPr id="1111075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759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64" cy="27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2791" w14:textId="15160194" w:rsidR="00EE3650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084751BA" wp14:editId="15FF9AE3">
                  <wp:extent cx="4336415" cy="2724150"/>
                  <wp:effectExtent l="0" t="0" r="6985" b="0"/>
                  <wp:docPr id="71430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027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183" cy="272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32602" w14:textId="41077B46" w:rsidR="00A65059" w:rsidRDefault="00A65059" w:rsidP="00A65059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50</w:t>
      </w:r>
      <w:r w:rsidR="00EE3650">
        <w:rPr>
          <w:rStyle w:val="PageNumber"/>
        </w:rPr>
        <w:fldChar w:fldCharType="end"/>
      </w:r>
    </w:p>
    <w:p w14:paraId="2EC60281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595A6E3" wp14:editId="09303CF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943875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50D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8F3C47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D082B49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D7171E6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5A6E3" id="_x0000_s1051" type="#_x0000_t202" style="position:absolute;margin-left:0;margin-top:.4pt;width:238.9pt;height:93.65pt;z-index:251923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yS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K6JiQZNhCc0QhPIxG&#10;w4eBmw78H0p6NBmj4feee0mJ/mJRzFU1nydX5sN88WGKB38Z2V5GuBUIxWikZNzexOzkkfM1it6q&#10;LMdLJ6ee0TxZpZPRkzsvz/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Y0fJ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33B450D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8F3C47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D082B49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D7171E6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36B54F3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BDC997A" w14:textId="77777777" w:rsidR="00A65059" w:rsidRPr="001D3B8C" w:rsidRDefault="00A65059" w:rsidP="00A6505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5107853D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BB744FF" w14:textId="1307F8FE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0DEE6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24E929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25071A6212\n\n");</w:t>
            </w:r>
          </w:p>
          <w:p w14:paraId="0B5A085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m, n;</w:t>
            </w:r>
          </w:p>
          <w:p w14:paraId="17FDC90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s[10], a[10];</w:t>
            </w:r>
          </w:p>
          <w:p w14:paraId="7E15842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 = 0, total_allocated = 0;</w:t>
            </w:r>
          </w:p>
          <w:p w14:paraId="1A7AD2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9B97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available in physical memory: ");</w:t>
            </w:r>
          </w:p>
          <w:p w14:paraId="457DAD1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01669D6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8B0716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03FB23C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796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size (in pages/virtual memory) for each process:\n");</w:t>
            </w:r>
          </w:p>
          <w:p w14:paraId="566D02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F099B7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 size: ", i + 1);</w:t>
            </w:r>
          </w:p>
          <w:p w14:paraId="1E9F30E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&amp;s[i]);</w:t>
            </w:r>
          </w:p>
          <w:p w14:paraId="5C23D89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 += s[i];</w:t>
            </w:r>
          </w:p>
          <w:p w14:paraId="663A294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04E30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F096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(S == 0) {</w:t>
            </w:r>
          </w:p>
          <w:p w14:paraId="1A39A1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total process size.\n");</w:t>
            </w:r>
          </w:p>
          <w:p w14:paraId="2FF7308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36089BDB" w14:textId="242A490B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4FE24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Proportional Frame Allocation Result ---\n");</w:t>
            </w:r>
          </w:p>
          <w:p w14:paraId="2AA8565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Virtual Memory Required (S) = %d pages\n\n", S);</w:t>
            </w:r>
          </w:p>
          <w:p w14:paraId="170644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printf("Process\tSize (s_i)\tAllocated Frames (a_i)\tPercentage\n");</w:t>
            </w:r>
          </w:p>
          <w:p w14:paraId="6672054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2597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6F6E81F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a[i] = (int)(((double)s[i] / S) * m);</w:t>
            </w:r>
          </w:p>
          <w:p w14:paraId="7D7DD8B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total_allocated += a[i];</w:t>
            </w:r>
          </w:p>
          <w:p w14:paraId="5FEFF6F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double pct = ((double)s[i] / S) * 100.0;</w:t>
            </w:r>
          </w:p>
          <w:p w14:paraId="13E23FC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printf("P%d\t%d\t\t%d\t\t\t%.2f%%\n", i + 1, s[i], a[i], pct);</w:t>
            </w:r>
          </w:p>
          <w:p w14:paraId="63C54662" w14:textId="4D4E1A26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2A00C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m);</w:t>
            </w:r>
          </w:p>
          <w:p w14:paraId="406DCB8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printf("\nUnallocated Buffer Frames: %d\n", m - total_allocated);</w:t>
            </w:r>
          </w:p>
          <w:p w14:paraId="4F26F5E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5822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4D330DE" w14:textId="624EF213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5AD85D" w14:textId="77777777" w:rsidR="00A65059" w:rsidRPr="00EE3650" w:rsidRDefault="00A65059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B6F42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7FA0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1AE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C9A0A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A9EA160" wp14:editId="52A19F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63756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E149C" id="Straight Connector 4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C9E6027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D790008" wp14:editId="4602F07F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604210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EB331" id="Straight Connector 1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DB8EEF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D11DD0" wp14:editId="6671A10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538103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FF2D4" id="Straight Connector 6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C074DB3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3C96E4" wp14:editId="1F75658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700500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B547" id="Partial Circle 3" o:spid="_x0000_s1026" style="position:absolute;margin-left:273pt;margin-top:717.4pt;width:52pt;height:43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C47E19" wp14:editId="0E267CAC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003283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C5D3B" id="Straight Connector 5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5898210" wp14:editId="374F86C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414515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47A9E" id="Straight Connector 7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F3CB500" w14:textId="0D59134D" w:rsidR="00A65059" w:rsidRDefault="00A65059" w:rsidP="00A65059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51</w:t>
      </w:r>
      <w:r w:rsidR="00EE3650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06F8AD46" w14:textId="77777777" w:rsidR="00A65059" w:rsidRPr="00364B24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0F1D6DD" wp14:editId="58CC7E9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200445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9759" id="Partial Circle 3" o:spid="_x0000_s1026" style="position:absolute;margin-left:273.7pt;margin-top:793.1pt;width:49.2pt;height:36.9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65059" w:rsidRPr="001D3B8C" w14:paraId="08C3C08D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0FD36C4" w14:textId="77777777" w:rsidR="00EE3650" w:rsidRPr="001D3B8C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AADC9ED" w14:textId="77777777" w:rsidR="00A65059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CE1211E" wp14:editId="2FABED79">
                  <wp:extent cx="4562475" cy="2729865"/>
                  <wp:effectExtent l="0" t="0" r="9525" b="0"/>
                  <wp:docPr id="107036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663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07" cy="273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5C646" w14:textId="77777777" w:rsidR="00EE3650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CE9D872" wp14:editId="73E1BDFE">
                  <wp:extent cx="4562475" cy="3054350"/>
                  <wp:effectExtent l="0" t="0" r="9525" b="0"/>
                  <wp:docPr id="143226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6771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866" cy="30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EFCC3" w14:textId="27508B60" w:rsidR="00EE3650" w:rsidRPr="001D3B8C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7FF9CC4" wp14:editId="73F0F385">
                  <wp:extent cx="4562475" cy="3041650"/>
                  <wp:effectExtent l="0" t="0" r="9525" b="6350"/>
                  <wp:docPr id="1100142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4241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614" cy="304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E9080" w14:textId="49FC26F8" w:rsidR="00A65059" w:rsidRPr="001D3B8C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52</w:t>
      </w:r>
      <w:r w:rsidR="00EE3650">
        <w:rPr>
          <w:rStyle w:val="PageNumber"/>
        </w:rPr>
        <w:fldChar w:fldCharType="end"/>
      </w:r>
    </w:p>
    <w:p w14:paraId="32449FFD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1EC5954E" wp14:editId="1CFD9E7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05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D5D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D8B341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5AF22F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C09D10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954E" id="_x0000_s1052" type="#_x0000_t202" style="position:absolute;margin-left:0;margin-top:.4pt;width:238.9pt;height:93.65pt;z-index:251932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Hqvl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11AD5D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D8B341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5AF22F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C09D10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2B5026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DBA78F7" w14:textId="77777777" w:rsidR="0004032A" w:rsidRPr="001D3B8C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Simulate the following Disk scheduling algorithms.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FCFS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) SSTF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) SCAN</w:t>
            </w:r>
          </w:p>
          <w:p w14:paraId="45BF5D38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5967FDBE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057E380C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disk requests (n), request sequence, and initial head position. </w:t>
            </w:r>
          </w:p>
          <w:p w14:paraId="5638C58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Total Head Movement (THM) = 0. </w:t>
            </w:r>
          </w:p>
          <w:p w14:paraId="5AFF9DF8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For each request: </w:t>
            </w:r>
          </w:p>
          <w:p w14:paraId="1B5C1494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the distance between the current head and the request. </w:t>
            </w:r>
          </w:p>
          <w:p w14:paraId="368E314E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08065861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the requested position. </w:t>
            </w:r>
          </w:p>
          <w:p w14:paraId="767928F3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2124D675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1D441AC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the Total Head Movement and Average Seek Time. </w:t>
            </w:r>
          </w:p>
          <w:p w14:paraId="58C4EB36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15804E10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F6E50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A77DD3C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</w:p>
          <w:p w14:paraId="636F2F78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and initial head position. </w:t>
            </w:r>
          </w:p>
          <w:p w14:paraId="3B7D055B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mark all requests as unvisited. </w:t>
            </w:r>
          </w:p>
          <w:p w14:paraId="46434A14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Repeat n times: </w:t>
            </w:r>
          </w:p>
          <w:p w14:paraId="1E7DA8D3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Find the unvisited request closest to the current head. </w:t>
            </w:r>
          </w:p>
          <w:p w14:paraId="55C26C09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Mark it as visited. </w:t>
            </w:r>
          </w:p>
          <w:p w14:paraId="1EB776C1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7F5389A6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that request. </w:t>
            </w:r>
          </w:p>
          <w:p w14:paraId="42D4A6B5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730C3BE7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3762F811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Total Head Movement and Average Seek Time. </w:t>
            </w:r>
          </w:p>
          <w:p w14:paraId="6AD3746C" w14:textId="77777777" w:rsidR="0004032A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4D2641AE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4FB28029" w14:textId="77777777" w:rsidR="0004032A" w:rsidRPr="00765930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DEB777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14:paraId="1D52F08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initial head position, disk size, and direction (LEFT or RIGHT). </w:t>
            </w:r>
          </w:p>
          <w:p w14:paraId="11E1BB1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Sort the request sequence in ascending order. </w:t>
            </w:r>
          </w:p>
          <w:p w14:paraId="1BD3319B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divide requests based on the current head position. </w:t>
            </w:r>
          </w:p>
          <w:p w14:paraId="1022CF65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RIGHT: </w:t>
            </w:r>
          </w:p>
          <w:p w14:paraId="227AFF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right in ascending order. </w:t>
            </w:r>
          </w:p>
          <w:p w14:paraId="639A59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disk_size - 1. </w:t>
            </w:r>
          </w:p>
          <w:p w14:paraId="336D114A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descending order. </w:t>
            </w:r>
          </w:p>
          <w:p w14:paraId="7A3D064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LEFT: </w:t>
            </w:r>
          </w:p>
          <w:p w14:paraId="12265C5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left in descending order. </w:t>
            </w:r>
          </w:p>
          <w:p w14:paraId="64B2006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0. </w:t>
            </w:r>
          </w:p>
          <w:p w14:paraId="1BC728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ascending order. </w:t>
            </w:r>
          </w:p>
          <w:p w14:paraId="426E19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Average Seek Time = THM / n and display Total Head Movement and Average Seek Time. </w:t>
            </w:r>
          </w:p>
          <w:p w14:paraId="14C6D7C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Stop.</w:t>
            </w:r>
          </w:p>
        </w:tc>
      </w:tr>
    </w:tbl>
    <w:p w14:paraId="3CDB8A8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B41082" wp14:editId="3EEA16F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68369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1DB11" id="Straight Connector 4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D5F573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7EF744" wp14:editId="62E0ABC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658407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EFC7" id="Straight Connector 1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FCFS b) SSTF c) SCAN</w:t>
      </w:r>
    </w:p>
    <w:p w14:paraId="5DA15C2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02A63A8" wp14:editId="553DFB9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29829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DCBAA" id="Straight Connector 6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2582998" w14:textId="4861F355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AE990" wp14:editId="600F1B3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75706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3D13" id="Partial Circle 3" o:spid="_x0000_s1026" style="position:absolute;margin-left:276.3pt;margin-top:717.4pt;width:52pt;height:43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E9502DF" wp14:editId="759C0DA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91860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C00CC" id="Straight Connector 5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EC5E942" wp14:editId="09927E6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240095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17947" id="Straight Connector 7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8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10-09-2026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B406A42" w14:textId="3E050704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1394F1A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4078E14" wp14:editId="40E2879B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681474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D107" id="Partial Circle 3" o:spid="_x0000_s1026" style="position:absolute;margin-left:273.7pt;margin-top:793.1pt;width:49.2pt;height:36.9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71F056AA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E9C6C38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2C39AC0C" w14:textId="603AE028" w:rsidR="0004032A" w:rsidRDefault="0004032A" w:rsidP="00040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657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54</w:t>
      </w:r>
      <w:r>
        <w:rPr>
          <w:rStyle w:val="PageNumber"/>
        </w:rPr>
        <w:fldChar w:fldCharType="end"/>
      </w:r>
    </w:p>
    <w:p w14:paraId="3B8A1E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D792631" wp14:editId="3BBAFA52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99915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351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994598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B3BDBD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26DF01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92631" id="_x0000_s1053" type="#_x0000_t202" style="position:absolute;margin-left:0;margin-top:.4pt;width:238.9pt;height:93.65pt;z-index:251940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Nd0K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FA4351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994598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B3BDBD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26DF01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662332A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CC4D668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51B4D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F21F16F" wp14:editId="2437FA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000611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437DB" id="Straight Connector 4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9945DA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28E1B69" wp14:editId="70BE44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95416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A550C" id="Straight Connector 1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D886B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E52817A" wp14:editId="4E3DF45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45447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D79B8" id="Straight Connector 6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CB4C7D1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9D4AC31" wp14:editId="2EDE98D0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2454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33F1" id="Partial Circle 3" o:spid="_x0000_s1026" style="position:absolute;margin-left:276.3pt;margin-top:717.4pt;width:52pt;height:43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992234" wp14:editId="09C1F90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169881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07AC8" id="Straight Connector 5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17BA76E" wp14:editId="2FD32D0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537078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0AF4F" id="Straight Connector 7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E624C49" w14:textId="0ABF1537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55</w:t>
      </w:r>
      <w:r>
        <w:rPr>
          <w:rStyle w:val="PageNumber"/>
        </w:rPr>
        <w:fldChar w:fldCharType="end"/>
      </w:r>
    </w:p>
    <w:p w14:paraId="6C153833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3727DEB" wp14:editId="6A557231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3817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FB05" id="Partial Circle 3" o:spid="_x0000_s1026" style="position:absolute;margin-left:273.7pt;margin-top:793.1pt;width:49.2pt;height:36.9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50690A9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519F8C3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68C8DE3B" w14:textId="2712BA86" w:rsidR="0004032A" w:rsidRDefault="0004032A" w:rsidP="0004032A">
      <w:pPr>
        <w:tabs>
          <w:tab w:val="center" w:pos="5953"/>
          <w:tab w:val="left" w:pos="9946"/>
        </w:tabs>
        <w:spacing w:line="278" w:lineRule="auto"/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56</w:t>
      </w:r>
      <w:r>
        <w:rPr>
          <w:rStyle w:val="PageNumber"/>
        </w:rPr>
        <w:fldChar w:fldCharType="end"/>
      </w:r>
    </w:p>
    <w:p w14:paraId="7D027C4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6B0AA920" wp14:editId="13071CF9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13881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AD04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D616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24F5D74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9C0F03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A920" id="_x0000_s1054" type="#_x0000_t202" style="position:absolute;margin-left:0;margin-top:.4pt;width:238.9pt;height:93.65pt;z-index:251949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/vV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g0n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r3+9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E9FAD04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D616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24F5D74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9C0F03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311167B2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366EA3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</w:p>
          <w:p w14:paraId="7E3416D2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F5C642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67A5149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1D8D045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5EC0E2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0BE8409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thm = 0;</w:t>
            </w:r>
          </w:p>
          <w:p w14:paraId="6801D650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29879A8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523FC9E4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431070B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17E81B5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CE90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334ECB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5069F84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head);</w:t>
            </w:r>
          </w:p>
          <w:p w14:paraId="0C66A6DE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req[i];</w:t>
            </w:r>
          </w:p>
          <w:p w14:paraId="591C5BC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2FF9C5EC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2AC66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300A24D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033907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39E898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99CCE02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2EF491D" wp14:editId="00D48A0C">
                  <wp:extent cx="4540103" cy="1551940"/>
                  <wp:effectExtent l="0" t="0" r="0" b="0"/>
                  <wp:docPr id="61357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714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67" cy="155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04CF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4C09DC9" wp14:editId="1C722767">
                  <wp:extent cx="4539615" cy="1371600"/>
                  <wp:effectExtent l="0" t="0" r="0" b="0"/>
                  <wp:docPr id="108361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1232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506" cy="137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4A20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5E5157" wp14:editId="576355EA">
                  <wp:extent cx="4539615" cy="1403350"/>
                  <wp:effectExtent l="0" t="0" r="0" b="6350"/>
                  <wp:docPr id="201097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7468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301" cy="14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3E8B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8E3CDA6" wp14:editId="7655126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525226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AE49B" id="Straight Connector 4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C462AB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8AFBCA1" wp14:editId="48E443C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49436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B7C33" id="Straight Connector 1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0A02F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091A95" wp14:editId="104DB88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69001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F07D8" id="Straight Connector 6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520136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0AD946D" wp14:editId="6E23CA99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5258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CE1F" id="Partial Circle 3" o:spid="_x0000_s1026" style="position:absolute;margin-left:276.3pt;margin-top:717.4pt;width:52pt;height:43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E2047D7" wp14:editId="6770F17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331768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B7FA8" id="Straight Connector 5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EC9E39" wp14:editId="7A7EE6C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187358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641C9" id="Straight Connector 7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A94F1D8" w14:textId="41A4C436" w:rsidR="0004032A" w:rsidRPr="002C3E61" w:rsidRDefault="0004032A" w:rsidP="0004032A">
      <w:pPr>
        <w:spacing w:line="278" w:lineRule="auto"/>
        <w:rPr>
          <w:rStyle w:val="PageNumber"/>
          <w:rFonts w:ascii="Times New Roman" w:hAnsi="Times New Roman" w:cs="Times New Roman"/>
          <w:lang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57</w:t>
      </w:r>
      <w:r>
        <w:rPr>
          <w:rStyle w:val="PageNumber"/>
        </w:rPr>
        <w:fldChar w:fldCharType="end"/>
      </w:r>
    </w:p>
    <w:p w14:paraId="0F0EB161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168DDC6" wp14:editId="5F10E1A6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520182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BF18" id="Partial Circle 3" o:spid="_x0000_s1026" style="position:absolute;margin-left:273.7pt;margin-top:793.1pt;width:49.2pt;height:36.9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2706CD2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1B79BC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DFC3FC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126E783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3306650B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175F1E0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370FD3E0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visited[20] = {0}, thm = 0;</w:t>
            </w:r>
          </w:p>
          <w:p w14:paraId="7540105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5BFBCE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17BE1DD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38C997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73E8B04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EFD8A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A11731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count = 0; count &lt; n; count++) {</w:t>
            </w:r>
          </w:p>
          <w:p w14:paraId="0A784E8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int min_dist = 1e9, idx = -1;</w:t>
            </w:r>
          </w:p>
          <w:p w14:paraId="4468AA7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7E607DE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if (!visited[i] &amp;&amp; abs(req[i] - head) &lt; min_dist) {</w:t>
            </w:r>
          </w:p>
          <w:p w14:paraId="56CA1B1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min_dist = abs(req[i] - head);</w:t>
            </w:r>
          </w:p>
          <w:p w14:paraId="227E596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idx = i;</w:t>
            </w:r>
          </w:p>
          <w:p w14:paraId="6437F37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185226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B84DBDF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visited[idx] = 1;</w:t>
            </w:r>
          </w:p>
          <w:p w14:paraId="32F3E4C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thm += min_dist;</w:t>
            </w:r>
          </w:p>
          <w:p w14:paraId="519CC6B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req[idx];</w:t>
            </w:r>
          </w:p>
          <w:p w14:paraId="06803034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7EC5E69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92B6B4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61BF163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AC37E1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C910D9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4981C3E" w14:textId="77777777" w:rsidR="0004032A" w:rsidRDefault="0004032A" w:rsidP="007B3BEE">
            <w:pPr>
              <w:rPr>
                <w:noProof/>
                <w14:ligatures w14:val="standardContextual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AD8CBA" wp14:editId="0DFC72DF">
                  <wp:extent cx="4413250" cy="1477926"/>
                  <wp:effectExtent l="0" t="0" r="6350" b="8255"/>
                  <wp:docPr id="632160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6080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73" cy="14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F8A70" wp14:editId="3CFEB1B8">
                  <wp:extent cx="4413250" cy="1307805"/>
                  <wp:effectExtent l="0" t="0" r="6350" b="6985"/>
                  <wp:docPr id="84525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5454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62" cy="13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02DF9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4C12E" wp14:editId="75A3B34F">
                  <wp:extent cx="4413250" cy="1350335"/>
                  <wp:effectExtent l="0" t="0" r="6350" b="2540"/>
                  <wp:docPr id="1990450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45048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049" cy="135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B7313" w14:textId="6C840E0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58</w:t>
      </w:r>
      <w:r>
        <w:rPr>
          <w:rStyle w:val="PageNumber"/>
        </w:rPr>
        <w:fldChar w:fldCharType="end"/>
      </w:r>
    </w:p>
    <w:p w14:paraId="184AA85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2422E758" wp14:editId="6A11E85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11399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CA6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B23313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24A456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8C15368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E758" id="_x0000_s1055" type="#_x0000_t202" style="position:absolute;margin-left:0;margin-top:.4pt;width:238.9pt;height:93.65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Uj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6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hAlS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CCA6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B23313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24A456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8C15368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420AE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3292F55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E0990E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009545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70F4D389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B64115F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48FB6B3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n, h, r[30], s, d, thm = 0, p = 0;</w:t>
            </w:r>
          </w:p>
          <w:p w14:paraId="704CE0A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5052CE3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 for (int i = 0; i &lt; n; i++) scanf("%d", &amp;r[i]);</w:t>
            </w:r>
          </w:p>
          <w:p w14:paraId="13BEF24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&amp;h);</w:t>
            </w:r>
          </w:p>
          <w:p w14:paraId="1F61216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disk size: "); scanf("%d", &amp;s);</w:t>
            </w:r>
          </w:p>
          <w:p w14:paraId="6C4C1CB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direction (1 for High/Right, 0 for Low/Left): "); scanf("%d", &amp;d);</w:t>
            </w:r>
          </w:p>
          <w:p w14:paraId="3EF5F18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r[n++] = h; r[n++] = d ? s - 1 : 0;</w:t>
            </w:r>
          </w:p>
          <w:p w14:paraId="7C3F43C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</w:t>
            </w:r>
          </w:p>
          <w:p w14:paraId="2217CF3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</w:t>
            </w:r>
          </w:p>
          <w:p w14:paraId="0674FAC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(r[j] &gt; r[j + 1]) { int t = r[j]; r[j] = r[j + 1]; r[j + 1] = t; }</w:t>
            </w:r>
          </w:p>
          <w:p w14:paraId="50C6361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while (r[p] != h) p++;</w:t>
            </w:r>
          </w:p>
          <w:p w14:paraId="5F159287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h);</w:t>
            </w:r>
          </w:p>
          <w:p w14:paraId="59A3292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cur = h, step = d ? 1 : -1, start = d ? p + 1 : p - 1, end = d ? n : -1;</w:t>
            </w:r>
          </w:p>
          <w:p w14:paraId="636E640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pass = 0; pass &lt; 2; pass++) {</w:t>
            </w:r>
          </w:p>
          <w:p w14:paraId="1D015158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start; i != end; i += step) { thm += abs(r[i] - cur); cur = r[i]; printf(" -&gt; %d", cur); }</w:t>
            </w:r>
          </w:p>
          <w:p w14:paraId="569A51CB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step = -step; start = (d == (pass == 0)) ? p - 1 : p + 1; end = (d == (pass == 0)) ? -1 : n;</w:t>
            </w:r>
          </w:p>
          <w:p w14:paraId="7940B4C1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263526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- 2));</w:t>
            </w:r>
          </w:p>
          <w:p w14:paraId="775D818C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93FDE48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23F44E7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043161A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C0C5057" wp14:editId="0F72EC8E">
                  <wp:extent cx="4876799" cy="1892595"/>
                  <wp:effectExtent l="0" t="0" r="635" b="0"/>
                  <wp:docPr id="1675991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9114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796" cy="189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3C88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6E9B9FC" wp14:editId="0F90CD72">
                  <wp:extent cx="4965065" cy="1977656"/>
                  <wp:effectExtent l="0" t="0" r="6985" b="3810"/>
                  <wp:docPr id="56334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4730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560" cy="198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E941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1263A2C" wp14:editId="729286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168023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92A33" id="Straight Connector 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9E3F0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A4B0226" wp14:editId="2A9E605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93507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2370" id="Straight Connector 1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9C95E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8E1EEA7" wp14:editId="2E8D2D5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373563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B977B" id="Straight Connector 6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A2F47D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91271E5" wp14:editId="53A85CF8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2354971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45E5" id="Partial Circle 3" o:spid="_x0000_s1026" style="position:absolute;margin-left:276.3pt;margin-top:717.4pt;width:52pt;height:43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D037CD1" wp14:editId="09D85F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54106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9DA0" id="Straight Connector 5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CCB07DF" wp14:editId="23F9C5E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886737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ABC0" id="Straight Connector 7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2E3A7D2" w14:textId="239BBCCD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59</w:t>
      </w:r>
      <w:r>
        <w:rPr>
          <w:rStyle w:val="PageNumber"/>
        </w:rPr>
        <w:fldChar w:fldCharType="end"/>
      </w:r>
    </w:p>
    <w:p w14:paraId="62A9FD4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0296111" wp14:editId="0E7DAD95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8147293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80EA" id="Partial Circle 3" o:spid="_x0000_s1026" style="position:absolute;margin-left:273.7pt;margin-top:793.1pt;width:49.2pt;height:36.9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460C95A6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2E666C6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78EFE5" wp14:editId="6897D199">
                  <wp:extent cx="4624705" cy="1625600"/>
                  <wp:effectExtent l="0" t="0" r="4445" b="0"/>
                  <wp:docPr id="76118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8774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428" cy="162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7C91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D5EC60" w14:textId="2F2FADC6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60</w:t>
      </w:r>
      <w:r>
        <w:rPr>
          <w:rStyle w:val="PageNumber"/>
        </w:rPr>
        <w:fldChar w:fldCharType="end"/>
      </w:r>
    </w:p>
    <w:p w14:paraId="08DA0E5F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2350B745" wp14:editId="6A939FF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39618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9804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AB89F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FD8EF4C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061084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B745" id="_x0000_s1056" type="#_x0000_t202" style="position:absolute;margin-left:0;margin-top:.4pt;width:238.9pt;height:93.6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Fj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SiM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Y1hY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7BA9804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AB89F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FD8EF4C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061084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69E79F5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557EC3B" w14:textId="00FB759F" w:rsidR="0004032A" w:rsidRPr="001D3B8C" w:rsidRDefault="0004032A" w:rsidP="000403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Simulate the following Disk scheduling algorithms. A)  C-SCAN </w:t>
            </w:r>
            <w:r w:rsidR="00574754" w:rsidRPr="0004032A">
              <w:rPr>
                <w:rFonts w:ascii="Times New Roman" w:hAnsi="Times New Roman" w:cs="Times New Roman"/>
                <w:sz w:val="24"/>
                <w:szCs w:val="24"/>
              </w:rPr>
              <w:t>B) LOOK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C)  C-LOOK</w:t>
            </w:r>
          </w:p>
          <w:p w14:paraId="790E6E8B" w14:textId="3D976FD0" w:rsidR="0004032A" w:rsidRDefault="0004032A" w:rsidP="000403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A)  C- SCAN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2AB453B" w14:textId="1B52C6BC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F8BCF15" w14:textId="4AF765B7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disk size. </w:t>
            </w:r>
          </w:p>
          <w:p w14:paraId="119452FD" w14:textId="5E61DED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02407F24" w14:textId="14783332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7F5A49A3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from the current head towards disk_size - 1. </w:t>
            </w:r>
          </w:p>
          <w:p w14:paraId="45C7EFF2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Move the head directly to 0. </w:t>
            </w:r>
          </w:p>
          <w:p w14:paraId="224CFFE4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Continue servicing the remaining requests in ascending order. </w:t>
            </w:r>
          </w:p>
          <w:p w14:paraId="7F0193A8" w14:textId="6DD3B99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7A8A9F52" w14:textId="03B31D7E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40D6C168" w14:textId="036A0461" w:rsidR="0004032A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14CBAA30" w14:textId="51602FE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39C5AB3" w14:textId="3576201C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205037C2" w14:textId="2DD5AB9F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4077BFD4" w14:textId="0F778753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D070440" w14:textId="3A0A2A1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213AFC18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6EE5ED52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left. </w:t>
            </w:r>
          </w:p>
          <w:p w14:paraId="05CE635F" w14:textId="35209EC2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LEFT: </w:t>
            </w:r>
          </w:p>
          <w:p w14:paraId="59C6DB4C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left up to the minimum requested track. </w:t>
            </w:r>
          </w:p>
          <w:p w14:paraId="3CD7DDC2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right. </w:t>
            </w:r>
          </w:p>
          <w:p w14:paraId="40632B93" w14:textId="033D93DB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78B86E9" w14:textId="523F137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77626131" w14:textId="2DF6A1CB" w:rsid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7014EDF2" w14:textId="4C6B8F16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B) 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E9A0679" w14:textId="7B8B686F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5F759BF" w14:textId="3FC7BCF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2D3AF617" w14:textId="17563AC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9FF9404" w14:textId="10744FA8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6CDE381D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241BA87F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Jump directly to the minimum requested track. </w:t>
            </w:r>
          </w:p>
          <w:p w14:paraId="541BE2A2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the remaining requests up to the track before the starting head. </w:t>
            </w:r>
          </w:p>
          <w:p w14:paraId="4CD23A2A" w14:textId="5F6D92CC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80E4AE1" w14:textId="73C18D2D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6EE4DCAE" w14:textId="74F00536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083E29A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6610C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8B999C7" w14:textId="028EB604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C6DA984" wp14:editId="560D09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511388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231F5" id="Straight Connector 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</w:p>
    <w:p w14:paraId="234D1EBE" w14:textId="0F118C6C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D2F06E4" wp14:editId="20283B7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73117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3EA3" id="Straight Connector 1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C-SCAN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b) </w:t>
      </w:r>
      <w:r>
        <w:rPr>
          <w:rFonts w:ascii="Times New Roman" w:hAnsi="Times New Roman" w:cs="Times New Roman"/>
          <w:b/>
          <w:sz w:val="28"/>
          <w:szCs w:val="28"/>
        </w:rPr>
        <w:t>LOOK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c) </w:t>
      </w:r>
      <w:r>
        <w:rPr>
          <w:rFonts w:ascii="Times New Roman" w:hAnsi="Times New Roman" w:cs="Times New Roman"/>
          <w:b/>
          <w:sz w:val="28"/>
          <w:szCs w:val="28"/>
        </w:rPr>
        <w:t>C-LOOK</w:t>
      </w:r>
    </w:p>
    <w:p w14:paraId="60A12262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27CECA9" wp14:editId="4D8FF95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746162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8D0EB" id="Straight Connector 6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0B0EEC2" w14:textId="3C241D03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75D78AA" wp14:editId="47EAE77A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7826928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03F4" id="Partial Circle 3" o:spid="_x0000_s1026" style="position:absolute;margin-left:276.3pt;margin-top:717.4pt;width:52pt;height:43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9BF055F" wp14:editId="503DBD04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7616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83659" id="Straight Connector 5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89226F" wp14:editId="06FAF0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248387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61EF1" id="Straight Connector 7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9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17-09-2026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C44432" w14:textId="347570A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61</w:t>
      </w:r>
      <w:r>
        <w:rPr>
          <w:rStyle w:val="PageNumber"/>
        </w:rPr>
        <w:fldChar w:fldCharType="end"/>
      </w:r>
    </w:p>
    <w:p w14:paraId="0A79031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3E20DCB" wp14:editId="723811B0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9925281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2126" id="Partial Circle 3" o:spid="_x0000_s1026" style="position:absolute;margin-left:273.7pt;margin-top:793.1pt;width:49.2pt;height:36.9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3BF7DA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F7843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0444F77F" w14:textId="1480793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62</w:t>
      </w:r>
      <w:r>
        <w:rPr>
          <w:rStyle w:val="PageNumber"/>
        </w:rPr>
        <w:fldChar w:fldCharType="end"/>
      </w:r>
    </w:p>
    <w:p w14:paraId="64D765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6C0B912F" wp14:editId="12CDA8D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56564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14816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374E22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CBD358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1BB91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12F" id="_x0000_s1057" type="#_x0000_t202" style="position:absolute;margin-left:0;margin-top:.4pt;width:238.9pt;height:93.6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+V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ZIIYkSZaihOaEQDkaj&#10;4cPATQfuDyU9mqyi/veBOUGJ+mJQzE2xXEZXpmC5+jDHwF1m6ssMMxyhKhooGbc3ITl55HyNorcy&#10;yfHSydQzmiepNBk9uvMy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M6D5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C014816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374E22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CBD358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1BB91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D45B1F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661B411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5C916A3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6D3282E" wp14:editId="1DB95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398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DE872" id="Straight Connector 4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76571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98C2D1B" wp14:editId="41AB53D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44963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85E3B" id="Straight Connector 1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F8BC9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4BCB360" wp14:editId="363A5A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246886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8EDD" id="Straight Connector 6" o:spid="_x0000_s1026" style="position:absolute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D67CA8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7A5CE39" wp14:editId="2EE553A6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473286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EF8D" id="Partial Circle 3" o:spid="_x0000_s1026" style="position:absolute;margin-left:276.3pt;margin-top:717.4pt;width:52pt;height:43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EC6D35C" wp14:editId="1CA731E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2452393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5C26" id="Straight Connector 5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532880B" wp14:editId="0E99E40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129801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D9CC1" id="Straight Connector 7" o:spid="_x0000_s1026" style="position:absolute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1D105BF" w14:textId="0399318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63</w:t>
      </w:r>
      <w:r>
        <w:rPr>
          <w:rStyle w:val="PageNumber"/>
        </w:rPr>
        <w:fldChar w:fldCharType="end"/>
      </w:r>
    </w:p>
    <w:p w14:paraId="4AD6110E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0CD3503" wp14:editId="1B77797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4752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BEB8" id="Partial Circle 3" o:spid="_x0000_s1026" style="position:absolute;margin-left:273.7pt;margin-top:793.1pt;width:49.2pt;height:36.9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44A22D8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5927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4B276C52" w14:textId="2A2AF6DA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64</w:t>
      </w:r>
      <w:r>
        <w:rPr>
          <w:rStyle w:val="PageNumber"/>
        </w:rPr>
        <w:fldChar w:fldCharType="end"/>
      </w:r>
    </w:p>
    <w:p w14:paraId="427353F0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517BF870" wp14:editId="1BF6C69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9170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EEA11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3167AD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72B2D1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42BE5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F870" id="_x0000_s1058" type="#_x0000_t202" style="position:absolute;margin-left:0;margin-top:.4pt;width:238.9pt;height:93.65pt;z-index:251981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M1U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MUypgcZdhBc0IhHIxG&#10;w4eBmw7cH0p6NFlN/e8Dc4IS9cWgmOtisYiuTIfF8kOJB3cZ2V1GmOEIVdNAybi9CcnJI+drFL2V&#10;SY6XTqae0TxJpcno0Z2X5/T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DTkzV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D6EEA11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3167AD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72B2D1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42BE5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7B3AF8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FBFB7EF" w14:textId="6A3D416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0A74E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&lt;stdio.h&gt;</w:t>
            </w:r>
          </w:p>
          <w:p w14:paraId="5575CF95" w14:textId="762F282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&lt;stdlib.h&gt;</w:t>
            </w:r>
          </w:p>
          <w:p w14:paraId="23A9674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int main() {</w:t>
            </w:r>
          </w:p>
          <w:p w14:paraId="34EB50E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printf("Roll no: 25071A6212\n");</w:t>
            </w:r>
          </w:p>
          <w:p w14:paraId="428B866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n, head, req[30], disk_size, thm = 0;</w:t>
            </w:r>
          </w:p>
          <w:p w14:paraId="7DB0317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6B66EC2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667ECED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29D0ED6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F2FB10D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total disk size: "); scanf("%d", &amp;disk_size);</w:t>
            </w:r>
          </w:p>
          <w:p w14:paraId="73A8218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41A2D4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4B47C75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0;</w:t>
            </w:r>
          </w:p>
          <w:p w14:paraId="1BB770E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disk_size - 1;</w:t>
            </w:r>
          </w:p>
          <w:p w14:paraId="67734A5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F913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0A6A17A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231B5012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7DB3B5C0" w14:textId="77777777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    int t = req[j]; req[j] = req[j + 1]; req[j + 1] = t;}}  </w:t>
            </w:r>
          </w:p>
          <w:p w14:paraId="6F1B2C07" w14:textId="6B67A83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0074F20C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pos = 0;</w:t>
            </w:r>
          </w:p>
          <w:p w14:paraId="555718F8" w14:textId="6EE70B7E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094CAFA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965BD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F1F9F0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1B240F55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16CF02B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B46759D" w14:textId="010FD34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}</w:t>
            </w:r>
          </w:p>
          <w:p w14:paraId="391AF9A1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pos; i++) {</w:t>
            </w:r>
          </w:p>
          <w:p w14:paraId="3549F541" w14:textId="1880C033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thm += abs(req[i] - cur); cur = req[i]; printf(" -&gt; %d", cur);}</w:t>
            </w:r>
          </w:p>
          <w:p w14:paraId="7152869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- 3));</w:t>
            </w:r>
          </w:p>
          <w:p w14:paraId="06034A9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return 0;</w:t>
            </w:r>
          </w:p>
          <w:p w14:paraId="3F6C7532" w14:textId="475171F9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3820030C" w14:textId="6FA303D8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04661C8" w14:textId="5EBB404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09E9E57" wp14:editId="702D5DAC">
                  <wp:extent cx="5213618" cy="1466925"/>
                  <wp:effectExtent l="0" t="0" r="6350" b="0"/>
                  <wp:docPr id="65523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3373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618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80955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056021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52D69E4" wp14:editId="1A4444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942129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87E44" id="Straight Connector 4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9BEA9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7FBC8E2" wp14:editId="21565A5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526899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39D37" id="Straight Connector 1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82F3A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8D3DBED" wp14:editId="42A8C8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431553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94685" id="Straight Connector 6" o:spid="_x0000_s1026" style="position:absolute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0CA16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018E419" wp14:editId="35F380C7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6925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0B3D" id="Partial Circle 3" o:spid="_x0000_s1026" style="position:absolute;margin-left:276.3pt;margin-top:717.4pt;width:52pt;height:43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9A02922" wp14:editId="7056EB3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333821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793A" id="Straight Connector 5" o:spid="_x0000_s1026" style="position:absolute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189C1F1" wp14:editId="2CE2203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8339499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625B7" id="Straight Connector 7" o:spid="_x0000_s1026" style="position:absolute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3DC549C" w14:textId="57568D28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65</w:t>
      </w:r>
      <w:r>
        <w:rPr>
          <w:rStyle w:val="PageNumber"/>
        </w:rPr>
        <w:fldChar w:fldCharType="end"/>
      </w:r>
    </w:p>
    <w:p w14:paraId="76A6B83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9FB3D90" wp14:editId="3675BE1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82301381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DCF4" id="Partial Circle 3" o:spid="_x0000_s1026" style="position:absolute;margin-left:273.7pt;margin-top:793.1pt;width:49.2pt;height:36.9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D091A11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F6041F" w14:textId="050D5710" w:rsidR="0004032A" w:rsidRPr="00574754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077F8623" wp14:editId="6F4169C1">
                  <wp:extent cx="4440537" cy="1454150"/>
                  <wp:effectExtent l="0" t="0" r="0" b="0"/>
                  <wp:docPr id="1950649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4969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22" cy="145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4754"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14C77647" wp14:editId="0E46E0DD">
                  <wp:extent cx="4476115" cy="1448554"/>
                  <wp:effectExtent l="0" t="0" r="635" b="0"/>
                  <wp:docPr id="209792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2624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991" cy="145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8F603" w14:textId="5103769C" w:rsidR="00574754" w:rsidRDefault="0004032A" w:rsidP="00574754">
      <w:pPr>
        <w:tabs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66</w:t>
      </w:r>
      <w:r>
        <w:rPr>
          <w:rStyle w:val="PageNumber"/>
        </w:rPr>
        <w:fldChar w:fldCharType="end"/>
      </w:r>
      <w:r w:rsidR="00A65059" w:rsidRPr="001D3B8C">
        <w:rPr>
          <w:rStyle w:val="PageNumber"/>
          <w:rFonts w:ascii="Times New Roman" w:hAnsi="Times New Roman" w:cs="Times New Roman"/>
        </w:rPr>
        <w:t xml:space="preserve">        </w:t>
      </w:r>
    </w:p>
    <w:p w14:paraId="783F486B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3EF139A" wp14:editId="35CFEE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4901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839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B1F220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4694F25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70E07CC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139A" id="_x0000_s1059" type="#_x0000_t202" style="position:absolute;margin-left:0;margin-top:.4pt;width:238.9pt;height:93.6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Oi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LGJylKGG5oRCOBiN&#10;hg8DNx24P5T0aLKK+t8H5gQl6otBMTfFchldmQ7L1Yc5HtxlpL6MMMMRqqKBknF7E5KTR87XKHor&#10;kxwvnUw9o3mSSpPRozsvz+mvl+e4ew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OZTo6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422839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B1F220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4694F25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70E07CC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DF4C795" w14:textId="77777777" w:rsidTr="005A6B98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D38964C" w14:textId="31D3D265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62CDA7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&lt;stdio.h&gt;</w:t>
            </w:r>
          </w:p>
          <w:p w14:paraId="4517AF93" w14:textId="185D799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&lt;stdlib.h&gt;</w:t>
            </w:r>
          </w:p>
          <w:p w14:paraId="38B77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int main() {</w:t>
            </w:r>
          </w:p>
          <w:p w14:paraId="71C236E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printf("Roll no: 25071A6212\n");</w:t>
            </w:r>
          </w:p>
          <w:p w14:paraId="42C05FA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n, head, req[25], thm = 0;</w:t>
            </w:r>
          </w:p>
          <w:p w14:paraId="69237F7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11DE99C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23BD558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31881DA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DE5525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19413C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58C7295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6B8987B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1627FED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1767B70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    int t = req[j]; req[j] = req[j + 1]; req[j + 1] = t;</w:t>
            </w:r>
          </w:p>
          <w:p w14:paraId="00E4466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}</w:t>
            </w:r>
          </w:p>
          <w:p w14:paraId="506CC6B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}</w:t>
            </w:r>
          </w:p>
          <w:p w14:paraId="78110FC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4197702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B581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pos = 0;</w:t>
            </w:r>
          </w:p>
          <w:p w14:paraId="732B3C6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5CB812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CA8D5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41025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4A70836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96EBB4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08133B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64E3691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pos - 1; i &gt;= 0; i--) {</w:t>
            </w:r>
          </w:p>
          <w:p w14:paraId="0343ED9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FFE06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2F3EF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FBA92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- 1));</w:t>
            </w:r>
          </w:p>
          <w:p w14:paraId="5A95D75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return 0;</w:t>
            </w:r>
          </w:p>
          <w:p w14:paraId="48A95CA0" w14:textId="41734D6B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}</w:t>
            </w:r>
          </w:p>
          <w:p w14:paraId="419E5E84" w14:textId="622FCB80" w:rsidR="00574754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0EEB9861" w14:textId="7C408D6C" w:rsidR="005A6B98" w:rsidRPr="005A6B98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6806753" wp14:editId="50CD2374">
                  <wp:extent cx="4991416" cy="1453741"/>
                  <wp:effectExtent l="0" t="0" r="0" b="0"/>
                  <wp:docPr id="320115408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607" cy="14785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9CB5BB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999AB0" w14:textId="4A3335B0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4F448CD" wp14:editId="2A99866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56380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AB7C" id="Straight Connector 4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9D01992" w14:textId="2186CA54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EC55A5B" wp14:editId="54283F7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521418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49C10" id="Straight Connector 1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F71C264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71742A6" wp14:editId="426497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074598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FC81E" id="Straight Connector 6" o:spid="_x0000_s1026" style="position:absolute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3B53B1" w14:textId="29B7CEF1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80D12E8" wp14:editId="189B0F0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8024225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5A3C" id="Partial Circle 3" o:spid="_x0000_s1026" style="position:absolute;margin-left:273pt;margin-top:717.4pt;width:52pt;height:43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9C0A43" wp14:editId="70425ED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822654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1AB1B" id="Straight Connector 5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D3D4848" wp14:editId="730AB47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340486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9EB3" id="Straight Connector 7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14:paraId="11066D38" w14:textId="348C76BB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67</w:t>
      </w:r>
      <w:r>
        <w:rPr>
          <w:rStyle w:val="PageNumber"/>
        </w:rPr>
        <w:fldChar w:fldCharType="end"/>
      </w:r>
    </w:p>
    <w:p w14:paraId="3E98AE7F" w14:textId="77777777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BA2FEA" wp14:editId="0DCD196D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20000427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C3E1" id="Partial Circle 3" o:spid="_x0000_s1026" style="position:absolute;margin-left:273.95pt;margin-top:795.1pt;width:49.2pt;height:36.9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74754" w14:paraId="62699925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26B1DF9" w14:textId="4BC7F165" w:rsidR="00574754" w:rsidRDefault="005A6B98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5A6B98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59949C10" wp14:editId="228574B6">
                  <wp:extent cx="4038600" cy="1647731"/>
                  <wp:effectExtent l="0" t="0" r="0" b="0"/>
                  <wp:docPr id="2944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979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28" cy="165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A6B98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4C36DA6E" wp14:editId="0FCBD8EA">
                  <wp:extent cx="4128381" cy="1783080"/>
                  <wp:effectExtent l="0" t="0" r="5715" b="7620"/>
                  <wp:docPr id="1142185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18508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63" cy="1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5096C" w14:textId="2F63477A" w:rsidR="00574754" w:rsidRDefault="00574754" w:rsidP="0057475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0FE72AB6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10550FFD" wp14:editId="2A5328E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7117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7C575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A2F0866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96212B1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273B76B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0FFD" id="_x0000_s1060" type="#_x0000_t202" style="position:absolute;margin-left:0;margin-top:.4pt;width:238.9pt;height:93.65pt;z-index:252007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kM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SqGJylGEL7RGFcDAZ&#10;DR8GbnpwfygZ0GQN9b/3zAlK1BeDYq6KqoquTIdq8aHEg7uMbC8jzHCEamigZNrehOTkifM1it7J&#10;JMdLJ6ee0TxJpZPRozsvz+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teOQ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907C575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A2F0866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96212B1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273B76B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B33D4C1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64D84A4" w14:textId="0C1BBE71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2EBE08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BA44FC2" w14:textId="23DBF9B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299494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40A2B1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25071A6212\n");</w:t>
            </w:r>
          </w:p>
          <w:p w14:paraId="5524A28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req[25], thm = 0;</w:t>
            </w:r>
          </w:p>
          <w:p w14:paraId="797C925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B084B9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484883B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20F310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27CAF25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05A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req[n++] = head;</w:t>
            </w:r>
          </w:p>
          <w:p w14:paraId="014CCD5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 {</w:t>
            </w:r>
          </w:p>
          <w:p w14:paraId="7A6E6A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 {</w:t>
            </w:r>
          </w:p>
          <w:p w14:paraId="78EB5B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(req[j] &gt; req[j + 1]) {</w:t>
            </w:r>
          </w:p>
          <w:p w14:paraId="781F09F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t = req[j]; req[j] = req[j + 1]; req[j + 1] = t;</w:t>
            </w:r>
          </w:p>
          <w:p w14:paraId="59CEFAF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47E974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77EEF9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BBB2C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6F77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pos = 0;</w:t>
            </w:r>
          </w:p>
          <w:p w14:paraId="18A1A31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if (req[i] == head) { pos = i; break; }</w:t>
            </w:r>
          </w:p>
          <w:p w14:paraId="0BFBA9F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42A1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2ABEB70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cur = head;</w:t>
            </w:r>
          </w:p>
          <w:p w14:paraId="717F594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pos + 1; i &lt; n; i++) {</w:t>
            </w:r>
          </w:p>
          <w:p w14:paraId="3D90262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5E144C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BC037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pos; i++) {</w:t>
            </w:r>
          </w:p>
          <w:p w14:paraId="28231FE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668B1F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24D21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3996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- 1));</w:t>
            </w:r>
          </w:p>
          <w:p w14:paraId="5EF13DD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B88E300" w14:textId="67DF4DA1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5E3D9E" w14:textId="77777777" w:rsidR="00574754" w:rsidRPr="005A6B98" w:rsidRDefault="00574754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EA466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5BA45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79B0C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5CF32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3546D59" wp14:editId="68F3C3D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02597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71469" id="Straight Connector 4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89A9E43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AAD57D6" wp14:editId="170F9E3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6440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88D48" id="Straight Connector 1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EB635CD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D344B10" wp14:editId="6A30846B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1669045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74811" id="Straight Connector 6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F3ABB8F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254F461" wp14:editId="7030229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09024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99CA" id="Partial Circle 3" o:spid="_x0000_s1026" style="position:absolute;margin-left:273pt;margin-top:717.4pt;width:52pt;height:43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01AB4C7B" wp14:editId="23A1AD8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936304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947F6" id="Straight Connector 5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8AD948" wp14:editId="45BE635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379226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5AA5D" id="Straight Connector 7" o:spid="_x0000_s1026" style="position:absolute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1B3A3EBC" w14:textId="1B54FA3C" w:rsidR="00574754" w:rsidRDefault="00574754" w:rsidP="0057475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69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24856759" w14:textId="77777777" w:rsidR="00574754" w:rsidRPr="00364B24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3F5E5AF" wp14:editId="7B7945AF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4156200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55C3" id="Partial Circle 3" o:spid="_x0000_s1026" style="position:absolute;margin-left:273.7pt;margin-top:793.1pt;width:49.2pt;height:36.9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4754" w:rsidRPr="001D3B8C" w14:paraId="04B5D94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D889E2D" w14:textId="77777777" w:rsidR="00574754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51088B6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E33848" wp14:editId="126DCBDA">
                  <wp:extent cx="6007513" cy="1883120"/>
                  <wp:effectExtent l="0" t="0" r="0" b="3175"/>
                  <wp:docPr id="135683584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3598" cy="1891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5F3443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EB98897" wp14:editId="3066D621">
                  <wp:extent cx="6008370" cy="1593410"/>
                  <wp:effectExtent l="0" t="0" r="0" b="6985"/>
                  <wp:docPr id="487721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2137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8" cy="159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9AAE" w14:textId="4F3EC550" w:rsidR="005A6B98" w:rsidRPr="001D3B8C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6247E9B" wp14:editId="2F006E89">
                  <wp:extent cx="6008370" cy="1575303"/>
                  <wp:effectExtent l="0" t="0" r="0" b="6350"/>
                  <wp:docPr id="1959515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1568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837" cy="157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885B" w14:textId="0DABD8F8" w:rsidR="00574754" w:rsidRPr="001D3B8C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25071A6212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70</w:t>
      </w:r>
      <w:r>
        <w:rPr>
          <w:rStyle w:val="PageNumber"/>
        </w:rPr>
        <w:fldChar w:fldCharType="end"/>
      </w:r>
    </w:p>
    <w:sectPr w:rsidR="00574754" w:rsidRPr="001D3B8C" w:rsidSect="00AB1F53">
      <w:pgSz w:w="11906" w:h="16838"/>
      <w:pgMar w:top="0" w:right="0" w:bottom="0" w:left="0" w:header="709" w:footer="709" w:gutter="0"/>
      <w:pgBorders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D9"/>
    <w:multiLevelType w:val="hybridMultilevel"/>
    <w:tmpl w:val="B15EF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205E7"/>
    <w:multiLevelType w:val="hybridMultilevel"/>
    <w:tmpl w:val="3EB4E2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9E09D5"/>
    <w:multiLevelType w:val="hybridMultilevel"/>
    <w:tmpl w:val="89481E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32219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922DF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C603F"/>
    <w:multiLevelType w:val="hybridMultilevel"/>
    <w:tmpl w:val="7FCC442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2DB6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E10E4E"/>
    <w:multiLevelType w:val="hybridMultilevel"/>
    <w:tmpl w:val="671C22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04327B"/>
    <w:multiLevelType w:val="hybridMultilevel"/>
    <w:tmpl w:val="0B286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F3A39"/>
    <w:multiLevelType w:val="hybridMultilevel"/>
    <w:tmpl w:val="6EAE7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E96D87"/>
    <w:multiLevelType w:val="hybridMultilevel"/>
    <w:tmpl w:val="843A2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222B8"/>
    <w:multiLevelType w:val="hybridMultilevel"/>
    <w:tmpl w:val="68A60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07DD4"/>
    <w:multiLevelType w:val="hybridMultilevel"/>
    <w:tmpl w:val="02886C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3773B8"/>
    <w:multiLevelType w:val="hybridMultilevel"/>
    <w:tmpl w:val="06B49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E6CB2"/>
    <w:multiLevelType w:val="hybridMultilevel"/>
    <w:tmpl w:val="082A6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E6945"/>
    <w:multiLevelType w:val="hybridMultilevel"/>
    <w:tmpl w:val="7018B6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B4682"/>
    <w:multiLevelType w:val="hybridMultilevel"/>
    <w:tmpl w:val="F3E42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5757B"/>
    <w:multiLevelType w:val="hybridMultilevel"/>
    <w:tmpl w:val="0C20A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72CD1"/>
    <w:multiLevelType w:val="hybridMultilevel"/>
    <w:tmpl w:val="4D425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56DA5"/>
    <w:multiLevelType w:val="hybridMultilevel"/>
    <w:tmpl w:val="37F4EE6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359BD"/>
    <w:multiLevelType w:val="hybridMultilevel"/>
    <w:tmpl w:val="C074D8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994A39"/>
    <w:multiLevelType w:val="hybridMultilevel"/>
    <w:tmpl w:val="48E04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E539F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D3206"/>
    <w:multiLevelType w:val="hybridMultilevel"/>
    <w:tmpl w:val="9B628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274B88"/>
    <w:multiLevelType w:val="multilevel"/>
    <w:tmpl w:val="C5D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3C7230"/>
    <w:multiLevelType w:val="hybridMultilevel"/>
    <w:tmpl w:val="9C7231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645141"/>
    <w:multiLevelType w:val="hybridMultilevel"/>
    <w:tmpl w:val="A9BE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6E2EB5"/>
    <w:multiLevelType w:val="hybridMultilevel"/>
    <w:tmpl w:val="F5E84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417196"/>
    <w:multiLevelType w:val="hybridMultilevel"/>
    <w:tmpl w:val="9092C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BC57EE"/>
    <w:multiLevelType w:val="hybridMultilevel"/>
    <w:tmpl w:val="4FF03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5779A"/>
    <w:multiLevelType w:val="hybridMultilevel"/>
    <w:tmpl w:val="E8DCF5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6F2A12"/>
    <w:multiLevelType w:val="hybridMultilevel"/>
    <w:tmpl w:val="12688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B6381C"/>
    <w:multiLevelType w:val="hybridMultilevel"/>
    <w:tmpl w:val="13505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B6457C"/>
    <w:multiLevelType w:val="hybridMultilevel"/>
    <w:tmpl w:val="287684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DDF3043"/>
    <w:multiLevelType w:val="hybridMultilevel"/>
    <w:tmpl w:val="843A2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4F42DA"/>
    <w:multiLevelType w:val="hybridMultilevel"/>
    <w:tmpl w:val="B394E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8E29F4"/>
    <w:multiLevelType w:val="hybridMultilevel"/>
    <w:tmpl w:val="7B8E60E4"/>
    <w:lvl w:ilvl="0" w:tplc="613EFD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F3191"/>
    <w:multiLevelType w:val="hybridMultilevel"/>
    <w:tmpl w:val="63F4D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A4541"/>
    <w:multiLevelType w:val="hybridMultilevel"/>
    <w:tmpl w:val="0D7CA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526C82"/>
    <w:multiLevelType w:val="hybridMultilevel"/>
    <w:tmpl w:val="159AF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9289D"/>
    <w:multiLevelType w:val="hybridMultilevel"/>
    <w:tmpl w:val="319EFEF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03C75"/>
    <w:multiLevelType w:val="hybridMultilevel"/>
    <w:tmpl w:val="66CAB5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A15A58"/>
    <w:multiLevelType w:val="hybridMultilevel"/>
    <w:tmpl w:val="44AAABC8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6D3F5976"/>
    <w:multiLevelType w:val="hybridMultilevel"/>
    <w:tmpl w:val="2CB23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D5A24"/>
    <w:multiLevelType w:val="hybridMultilevel"/>
    <w:tmpl w:val="7144C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60DDB"/>
    <w:multiLevelType w:val="hybridMultilevel"/>
    <w:tmpl w:val="71CE5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C0CA7"/>
    <w:multiLevelType w:val="hybridMultilevel"/>
    <w:tmpl w:val="DCBA6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B0020"/>
    <w:multiLevelType w:val="hybridMultilevel"/>
    <w:tmpl w:val="125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D3D59"/>
    <w:multiLevelType w:val="hybridMultilevel"/>
    <w:tmpl w:val="21D2C91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24A7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89644">
    <w:abstractNumId w:val="34"/>
  </w:num>
  <w:num w:numId="2" w16cid:durableId="1434210130">
    <w:abstractNumId w:val="26"/>
  </w:num>
  <w:num w:numId="3" w16cid:durableId="254945402">
    <w:abstractNumId w:val="39"/>
  </w:num>
  <w:num w:numId="4" w16cid:durableId="1137335443">
    <w:abstractNumId w:val="15"/>
  </w:num>
  <w:num w:numId="5" w16cid:durableId="892043098">
    <w:abstractNumId w:val="10"/>
  </w:num>
  <w:num w:numId="6" w16cid:durableId="1486318909">
    <w:abstractNumId w:val="40"/>
  </w:num>
  <w:num w:numId="7" w16cid:durableId="78186922">
    <w:abstractNumId w:val="27"/>
  </w:num>
  <w:num w:numId="8" w16cid:durableId="1119765773">
    <w:abstractNumId w:val="3"/>
  </w:num>
  <w:num w:numId="9" w16cid:durableId="1657878952">
    <w:abstractNumId w:val="11"/>
  </w:num>
  <w:num w:numId="10" w16cid:durableId="1272318098">
    <w:abstractNumId w:val="32"/>
  </w:num>
  <w:num w:numId="11" w16cid:durableId="1089503125">
    <w:abstractNumId w:val="45"/>
  </w:num>
  <w:num w:numId="12" w16cid:durableId="1692873184">
    <w:abstractNumId w:val="21"/>
  </w:num>
  <w:num w:numId="13" w16cid:durableId="1692799905">
    <w:abstractNumId w:val="44"/>
  </w:num>
  <w:num w:numId="14" w16cid:durableId="1107119183">
    <w:abstractNumId w:val="48"/>
  </w:num>
  <w:num w:numId="15" w16cid:durableId="293026295">
    <w:abstractNumId w:val="1"/>
  </w:num>
  <w:num w:numId="16" w16cid:durableId="398329483">
    <w:abstractNumId w:val="20"/>
  </w:num>
  <w:num w:numId="17" w16cid:durableId="1404373675">
    <w:abstractNumId w:val="6"/>
  </w:num>
  <w:num w:numId="18" w16cid:durableId="2132628009">
    <w:abstractNumId w:val="23"/>
  </w:num>
  <w:num w:numId="19" w16cid:durableId="509443309">
    <w:abstractNumId w:val="13"/>
  </w:num>
  <w:num w:numId="20" w16cid:durableId="1097360610">
    <w:abstractNumId w:val="14"/>
  </w:num>
  <w:num w:numId="21" w16cid:durableId="840395766">
    <w:abstractNumId w:val="16"/>
  </w:num>
  <w:num w:numId="22" w16cid:durableId="937837108">
    <w:abstractNumId w:val="31"/>
  </w:num>
  <w:num w:numId="23" w16cid:durableId="294676978">
    <w:abstractNumId w:val="41"/>
  </w:num>
  <w:num w:numId="24" w16cid:durableId="137310104">
    <w:abstractNumId w:val="47"/>
  </w:num>
  <w:num w:numId="25" w16cid:durableId="214778400">
    <w:abstractNumId w:val="12"/>
  </w:num>
  <w:num w:numId="26" w16cid:durableId="64643529">
    <w:abstractNumId w:val="7"/>
  </w:num>
  <w:num w:numId="27" w16cid:durableId="1969823292">
    <w:abstractNumId w:val="33"/>
  </w:num>
  <w:num w:numId="28" w16cid:durableId="322660260">
    <w:abstractNumId w:val="28"/>
  </w:num>
  <w:num w:numId="29" w16cid:durableId="1651593631">
    <w:abstractNumId w:val="8"/>
  </w:num>
  <w:num w:numId="30" w16cid:durableId="98110160">
    <w:abstractNumId w:val="46"/>
  </w:num>
  <w:num w:numId="31" w16cid:durableId="1527406138">
    <w:abstractNumId w:val="19"/>
  </w:num>
  <w:num w:numId="32" w16cid:durableId="716123271">
    <w:abstractNumId w:val="30"/>
  </w:num>
  <w:num w:numId="33" w16cid:durableId="1599026797">
    <w:abstractNumId w:val="2"/>
  </w:num>
  <w:num w:numId="34" w16cid:durableId="1342929181">
    <w:abstractNumId w:val="43"/>
  </w:num>
  <w:num w:numId="35" w16cid:durableId="1388839636">
    <w:abstractNumId w:val="37"/>
  </w:num>
  <w:num w:numId="36" w16cid:durableId="1497189526">
    <w:abstractNumId w:val="25"/>
  </w:num>
  <w:num w:numId="37" w16cid:durableId="978536169">
    <w:abstractNumId w:val="42"/>
  </w:num>
  <w:num w:numId="38" w16cid:durableId="241794024">
    <w:abstractNumId w:val="5"/>
  </w:num>
  <w:num w:numId="39" w16cid:durableId="1356149150">
    <w:abstractNumId w:val="22"/>
  </w:num>
  <w:num w:numId="40" w16cid:durableId="471824661">
    <w:abstractNumId w:val="49"/>
  </w:num>
  <w:num w:numId="41" w16cid:durableId="216089249">
    <w:abstractNumId w:val="36"/>
  </w:num>
  <w:num w:numId="42" w16cid:durableId="2058317376">
    <w:abstractNumId w:val="38"/>
  </w:num>
  <w:num w:numId="43" w16cid:durableId="1300963469">
    <w:abstractNumId w:val="9"/>
  </w:num>
  <w:num w:numId="44" w16cid:durableId="1216619882">
    <w:abstractNumId w:val="24"/>
  </w:num>
  <w:num w:numId="45" w16cid:durableId="1495532867">
    <w:abstractNumId w:val="4"/>
  </w:num>
  <w:num w:numId="46" w16cid:durableId="756636887">
    <w:abstractNumId w:val="0"/>
  </w:num>
  <w:num w:numId="47" w16cid:durableId="2090538199">
    <w:abstractNumId w:val="29"/>
  </w:num>
  <w:num w:numId="48" w16cid:durableId="258098965">
    <w:abstractNumId w:val="18"/>
  </w:num>
  <w:num w:numId="49" w16cid:durableId="1006246645">
    <w:abstractNumId w:val="35"/>
  </w:num>
  <w:num w:numId="50" w16cid:durableId="1182430796">
    <w:abstractNumId w:val="1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4"/>
    <w:rsid w:val="000320FF"/>
    <w:rsid w:val="00036627"/>
    <w:rsid w:val="0004032A"/>
    <w:rsid w:val="0008260F"/>
    <w:rsid w:val="000A6BAE"/>
    <w:rsid w:val="000D2E24"/>
    <w:rsid w:val="000E1364"/>
    <w:rsid w:val="000F180C"/>
    <w:rsid w:val="000F4663"/>
    <w:rsid w:val="001005F0"/>
    <w:rsid w:val="00103646"/>
    <w:rsid w:val="0013695A"/>
    <w:rsid w:val="0015192D"/>
    <w:rsid w:val="001B4BC4"/>
    <w:rsid w:val="001D3B8C"/>
    <w:rsid w:val="001D3FEB"/>
    <w:rsid w:val="00246550"/>
    <w:rsid w:val="00255C5D"/>
    <w:rsid w:val="002933F0"/>
    <w:rsid w:val="002C3E61"/>
    <w:rsid w:val="002C6D1D"/>
    <w:rsid w:val="002D769C"/>
    <w:rsid w:val="002E302C"/>
    <w:rsid w:val="0031747D"/>
    <w:rsid w:val="00351AD1"/>
    <w:rsid w:val="00361E09"/>
    <w:rsid w:val="00364B24"/>
    <w:rsid w:val="003B103C"/>
    <w:rsid w:val="003D46DC"/>
    <w:rsid w:val="003E3B6B"/>
    <w:rsid w:val="003F4B7B"/>
    <w:rsid w:val="0042282E"/>
    <w:rsid w:val="00426889"/>
    <w:rsid w:val="00454DB3"/>
    <w:rsid w:val="004672BD"/>
    <w:rsid w:val="004B6E2C"/>
    <w:rsid w:val="004C652A"/>
    <w:rsid w:val="004E7240"/>
    <w:rsid w:val="00501E47"/>
    <w:rsid w:val="00574754"/>
    <w:rsid w:val="00586D9F"/>
    <w:rsid w:val="005A4062"/>
    <w:rsid w:val="005A6B98"/>
    <w:rsid w:val="005C54CA"/>
    <w:rsid w:val="005F323C"/>
    <w:rsid w:val="00610662"/>
    <w:rsid w:val="00640E2A"/>
    <w:rsid w:val="00652967"/>
    <w:rsid w:val="0067602B"/>
    <w:rsid w:val="00697C6E"/>
    <w:rsid w:val="006B1CB2"/>
    <w:rsid w:val="006E03B6"/>
    <w:rsid w:val="007047D1"/>
    <w:rsid w:val="0072288B"/>
    <w:rsid w:val="00765930"/>
    <w:rsid w:val="007B345D"/>
    <w:rsid w:val="007D6014"/>
    <w:rsid w:val="007E5B04"/>
    <w:rsid w:val="007F6D54"/>
    <w:rsid w:val="0080163F"/>
    <w:rsid w:val="00812144"/>
    <w:rsid w:val="008258F8"/>
    <w:rsid w:val="0085392D"/>
    <w:rsid w:val="008545EA"/>
    <w:rsid w:val="00871D9B"/>
    <w:rsid w:val="008D48D1"/>
    <w:rsid w:val="00902811"/>
    <w:rsid w:val="009349D9"/>
    <w:rsid w:val="009569AF"/>
    <w:rsid w:val="00974716"/>
    <w:rsid w:val="009812A9"/>
    <w:rsid w:val="00994F3A"/>
    <w:rsid w:val="009A2EAA"/>
    <w:rsid w:val="009E1269"/>
    <w:rsid w:val="00A02604"/>
    <w:rsid w:val="00A308BE"/>
    <w:rsid w:val="00A31E6C"/>
    <w:rsid w:val="00A34110"/>
    <w:rsid w:val="00A36CBD"/>
    <w:rsid w:val="00A65059"/>
    <w:rsid w:val="00A85FFD"/>
    <w:rsid w:val="00AB1F53"/>
    <w:rsid w:val="00B55241"/>
    <w:rsid w:val="00B56770"/>
    <w:rsid w:val="00B57687"/>
    <w:rsid w:val="00BC3DA9"/>
    <w:rsid w:val="00BC45B4"/>
    <w:rsid w:val="00BC7A98"/>
    <w:rsid w:val="00BD2DEA"/>
    <w:rsid w:val="00C17BAE"/>
    <w:rsid w:val="00C25E0C"/>
    <w:rsid w:val="00C479E9"/>
    <w:rsid w:val="00C62D4E"/>
    <w:rsid w:val="00C63E0E"/>
    <w:rsid w:val="00CB3C56"/>
    <w:rsid w:val="00CC4B41"/>
    <w:rsid w:val="00CF2023"/>
    <w:rsid w:val="00CF2FEA"/>
    <w:rsid w:val="00CF7C2D"/>
    <w:rsid w:val="00D05289"/>
    <w:rsid w:val="00D07BC1"/>
    <w:rsid w:val="00D11A4E"/>
    <w:rsid w:val="00D2694F"/>
    <w:rsid w:val="00D61933"/>
    <w:rsid w:val="00D86E36"/>
    <w:rsid w:val="00DB6D27"/>
    <w:rsid w:val="00E14819"/>
    <w:rsid w:val="00E34462"/>
    <w:rsid w:val="00E46B04"/>
    <w:rsid w:val="00E6648E"/>
    <w:rsid w:val="00E82C11"/>
    <w:rsid w:val="00E90AC1"/>
    <w:rsid w:val="00EA1B8C"/>
    <w:rsid w:val="00EA2700"/>
    <w:rsid w:val="00EE3650"/>
    <w:rsid w:val="00F17707"/>
    <w:rsid w:val="00F22800"/>
    <w:rsid w:val="00F30938"/>
    <w:rsid w:val="00F51AAA"/>
    <w:rsid w:val="00F839A8"/>
    <w:rsid w:val="00F92CD0"/>
    <w:rsid w:val="00FA6F0A"/>
    <w:rsid w:val="00FB1DAB"/>
    <w:rsid w:val="00F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CC7C61"/>
  <w15:chartTrackingRefBased/>
  <w15:docId w15:val="{2E456DDC-5C6B-4CE6-9BE5-A9CF0892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98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8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8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8C"/>
    <w:rPr>
      <w:rFonts w:eastAsiaTheme="majorEastAsia" w:cstheme="majorBidi"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8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8C"/>
    <w:rPr>
      <w:rFonts w:eastAsiaTheme="majorEastAsia" w:cstheme="majorBidi"/>
      <w:color w:val="272727" w:themeColor="text1" w:themeTint="D8"/>
      <w:kern w:val="0"/>
      <w:sz w:val="22"/>
      <w:szCs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8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8C"/>
    <w:rPr>
      <w:i/>
      <w:iCs/>
      <w:color w:val="404040" w:themeColor="text1" w:themeTint="BF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EA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8C"/>
    <w:rPr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A1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B8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A1B8C"/>
  </w:style>
  <w:style w:type="paragraph" w:styleId="Footer">
    <w:name w:val="footer"/>
    <w:basedOn w:val="Normal"/>
    <w:link w:val="FooterChar"/>
    <w:uiPriority w:val="99"/>
    <w:semiHidden/>
    <w:unhideWhenUsed/>
    <w:rsid w:val="00EA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1B8C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07/relationships/hdphoto" Target="media/hdphoto1.wdp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chart" Target="charts/chart1.xm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A%20HRUSHIKESH\OneDrive\Documents\RECORD-os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ANGA%20HRUSHIKESH\Downloads\CPU_Scheduling_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CPU SCHEDULING ANALYSIS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Board'!$D$4</c:f>
              <c:strCache>
                <c:ptCount val="1"/>
                <c:pt idx="0">
                  <c:v>Avg Waiting Time (WT)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Board'!$D$5:$D$12</c:f>
              <c:numCache>
                <c:formatCode>0.00</c:formatCode>
                <c:ptCount val="8"/>
                <c:pt idx="0">
                  <c:v>26.1</c:v>
                </c:pt>
                <c:pt idx="1">
                  <c:v>26.1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6.33</c:v>
                </c:pt>
                <c:pt idx="7">
                  <c:v>9.67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BD-4B99-8C68-A07349342C4F}"/>
            </c:ext>
          </c:extLst>
        </c:ser>
        <c:ser>
          <c:idx val="1"/>
          <c:order val="1"/>
          <c:tx>
            <c:strRef>
              <c:f>'Analysis Board'!$E$4</c:f>
              <c:strCache>
                <c:ptCount val="1"/>
                <c:pt idx="0">
                  <c:v>Avg Turnaround Time (TAT)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Board'!$E$5:$E$12</c:f>
              <c:numCache>
                <c:formatCode>0.00</c:formatCode>
                <c:ptCount val="8"/>
                <c:pt idx="0">
                  <c:v>29.1</c:v>
                </c:pt>
                <c:pt idx="1">
                  <c:v>29.1</c:v>
                </c:pt>
                <c:pt idx="2">
                  <c:v>13</c:v>
                </c:pt>
                <c:pt idx="3">
                  <c:v>13</c:v>
                </c:pt>
                <c:pt idx="4">
                  <c:v>13</c:v>
                </c:pt>
                <c:pt idx="5">
                  <c:v>13</c:v>
                </c:pt>
                <c:pt idx="6">
                  <c:v>16.329999999999998</c:v>
                </c:pt>
                <c:pt idx="7">
                  <c:v>19.670000000000002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BD-4B99-8C68-A07349342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Scheduling Algorithms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Time Units (ms)</a:t>
                </a:r>
              </a:p>
            </c:rich>
          </c:tx>
          <c:overlay val="0"/>
        </c:title>
        <c:numFmt formatCode="0.00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58B5D-AF95-4A82-9B88-B30F378F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RECORD-os</Template>
  <TotalTime>7576</TotalTime>
  <Pages>70</Pages>
  <Words>8004</Words>
  <Characters>38662</Characters>
  <Application>Microsoft Office Word</Application>
  <DocSecurity>0</DocSecurity>
  <Lines>1933</Lines>
  <Paragraphs>1666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Bagathi Giridhar Dev</dc:creator>
  <cp:keywords/>
  <dc:description/>
  <cp:lastModifiedBy>Bagathi Giridhar Dev</cp:lastModifiedBy>
  <cp:revision>31</cp:revision>
  <cp:lastPrinted>2026-08-27T07:30:00Z</cp:lastPrinted>
  <dcterms:created xsi:type="dcterms:W3CDTF">2026-07-29T16:36:00Z</dcterms:created>
  <dcterms:modified xsi:type="dcterms:W3CDTF">2026-10-10T14:10:00Z</dcterms:modified>
</cp:coreProperties>
</file>